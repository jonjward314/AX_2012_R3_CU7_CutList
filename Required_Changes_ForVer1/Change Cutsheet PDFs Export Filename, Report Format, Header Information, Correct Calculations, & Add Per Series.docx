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4E66" w14:textId="77777777" w:rsidR="00DC5B48" w:rsidRPr="004B3DCF" w:rsidRDefault="00DC5B48">
      <w:pPr>
        <w:rPr>
          <w:rFonts w:asciiTheme="minorHAnsi" w:hAnsiTheme="minorHAnsi" w:cstheme="minorHAnsi"/>
          <w:szCs w:val="22"/>
        </w:rPr>
      </w:pPr>
    </w:p>
    <w:tbl>
      <w:tblPr>
        <w:tblStyle w:val="TableGrid"/>
        <w:tblW w:w="0" w:type="auto"/>
        <w:tblInd w:w="-5" w:type="dxa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966"/>
        <w:gridCol w:w="6109"/>
      </w:tblGrid>
      <w:tr w:rsidR="00FB645D" w:rsidRPr="004B3DCF" w14:paraId="5D025A0D" w14:textId="77777777" w:rsidTr="0086210F">
        <w:tc>
          <w:tcPr>
            <w:tcW w:w="3966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594E5E98" w14:textId="77777777" w:rsidR="00FB645D" w:rsidRPr="00845ED6" w:rsidRDefault="00FB645D" w:rsidP="00FB645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5ED6">
              <w:rPr>
                <w:rFonts w:asciiTheme="minorHAnsi" w:hAnsiTheme="minorHAnsi" w:cstheme="minorHAnsi"/>
                <w:b/>
                <w:sz w:val="24"/>
                <w:szCs w:val="24"/>
              </w:rPr>
              <w:t>Author:</w:t>
            </w:r>
          </w:p>
        </w:tc>
        <w:tc>
          <w:tcPr>
            <w:tcW w:w="6109" w:type="dxa"/>
          </w:tcPr>
          <w:p w14:paraId="2E8FC842" w14:textId="3ED1CDF5" w:rsidR="00FB645D" w:rsidRPr="00845ED6" w:rsidRDefault="00E710CB" w:rsidP="00845ED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Nicole Rorher, Kori Miller</w:t>
            </w:r>
          </w:p>
        </w:tc>
      </w:tr>
      <w:tr w:rsidR="00FB645D" w:rsidRPr="004B3DCF" w14:paraId="383A50D9" w14:textId="77777777" w:rsidTr="0086210F">
        <w:tc>
          <w:tcPr>
            <w:tcW w:w="3966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3E4588E7" w14:textId="77777777" w:rsidR="00FB645D" w:rsidRPr="00845ED6" w:rsidRDefault="00FB645D" w:rsidP="00FB645D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5ED6">
              <w:rPr>
                <w:rFonts w:asciiTheme="minorHAnsi" w:hAnsiTheme="minorHAnsi" w:cstheme="minorHAnsi"/>
                <w:b/>
                <w:sz w:val="24"/>
                <w:szCs w:val="24"/>
              </w:rPr>
              <w:t>Title:</w:t>
            </w:r>
          </w:p>
        </w:tc>
        <w:tc>
          <w:tcPr>
            <w:tcW w:w="6109" w:type="dxa"/>
          </w:tcPr>
          <w:p w14:paraId="0CA1DA24" w14:textId="77777777" w:rsidR="00FB645D" w:rsidRPr="00845ED6" w:rsidRDefault="00974EEC" w:rsidP="009D64EE">
            <w:pPr>
              <w:pStyle w:val="Heading1"/>
              <w:shd w:val="clear" w:color="auto" w:fill="FFFFFF"/>
              <w:spacing w:line="360" w:lineRule="atLeast"/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</w:pPr>
            <w:r w:rsidRPr="00974EEC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>Change Cutsheet PDF</w:t>
            </w:r>
            <w:r w:rsidR="009D64EE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>s:</w:t>
            </w:r>
            <w:r w:rsidRPr="00974EEC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 xml:space="preserve"> </w:t>
            </w:r>
            <w:r w:rsidR="009D64EE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>E</w:t>
            </w:r>
            <w:r w:rsidR="00B4311B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>xport</w:t>
            </w:r>
            <w:r w:rsidRPr="00974EEC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 xml:space="preserve"> </w:t>
            </w:r>
            <w:r w:rsidR="009D64EE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>F</w:t>
            </w:r>
            <w:r w:rsidR="00507995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>ile</w:t>
            </w:r>
            <w:r w:rsidRPr="00974EEC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>name</w:t>
            </w:r>
            <w:r w:rsidR="00225780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 xml:space="preserve">, </w:t>
            </w:r>
            <w:r w:rsidR="009D64EE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>R</w:t>
            </w:r>
            <w:r w:rsidR="00507995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 xml:space="preserve">eport </w:t>
            </w:r>
            <w:r w:rsidR="009D64EE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>F</w:t>
            </w:r>
            <w:r w:rsidR="00225780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>ormat</w:t>
            </w:r>
            <w:r w:rsidR="009D64EE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>,</w:t>
            </w:r>
            <w:r w:rsidR="00225780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 xml:space="preserve"> </w:t>
            </w:r>
            <w:r w:rsidR="009D64EE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>H</w:t>
            </w:r>
            <w:r w:rsidRPr="00974EEC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 xml:space="preserve">eader </w:t>
            </w:r>
            <w:r w:rsidR="009D64EE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>I</w:t>
            </w:r>
            <w:r w:rsidRPr="00974EEC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>nformation</w:t>
            </w:r>
            <w:r w:rsidR="00D57629"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>, Correct Calculations, &amp; Add “Per Series”</w:t>
            </w:r>
          </w:p>
        </w:tc>
      </w:tr>
      <w:tr w:rsidR="009D64EE" w:rsidRPr="004B3DCF" w14:paraId="29A3F168" w14:textId="77777777" w:rsidTr="0086210F">
        <w:tc>
          <w:tcPr>
            <w:tcW w:w="3966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303C7065" w14:textId="77777777" w:rsidR="009D64EE" w:rsidRPr="00845ED6" w:rsidRDefault="009D64EE" w:rsidP="009D64EE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Requested By:</w:t>
            </w:r>
          </w:p>
        </w:tc>
        <w:tc>
          <w:tcPr>
            <w:tcW w:w="6109" w:type="dxa"/>
          </w:tcPr>
          <w:p w14:paraId="19B0AB2F" w14:textId="77777777" w:rsidR="009D64EE" w:rsidRPr="00974EEC" w:rsidRDefault="009D64EE" w:rsidP="00225780">
            <w:pPr>
              <w:pStyle w:val="Heading1"/>
              <w:shd w:val="clear" w:color="auto" w:fill="FFFFFF"/>
              <w:spacing w:line="360" w:lineRule="atLeast"/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 w:val="0"/>
                <w:color w:val="000000"/>
                <w:sz w:val="24"/>
                <w:szCs w:val="24"/>
              </w:rPr>
              <w:t>Millroom/Side Dept. Production</w:t>
            </w:r>
          </w:p>
        </w:tc>
      </w:tr>
      <w:tr w:rsidR="003C5A93" w:rsidRPr="004B3DCF" w14:paraId="4CACBD16" w14:textId="77777777" w:rsidTr="0086210F">
        <w:trPr>
          <w:trHeight w:val="408"/>
        </w:trPr>
        <w:tc>
          <w:tcPr>
            <w:tcW w:w="3966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1170F9A0" w14:textId="77777777" w:rsidR="003C5A93" w:rsidRPr="00845ED6" w:rsidRDefault="00952B0D" w:rsidP="003C5A9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45ED6">
              <w:rPr>
                <w:rFonts w:asciiTheme="minorHAnsi" w:hAnsiTheme="minorHAnsi" w:cstheme="minorHAnsi"/>
                <w:b/>
                <w:sz w:val="24"/>
                <w:szCs w:val="24"/>
              </w:rPr>
              <w:t>Assigned Project #/Service Request</w:t>
            </w:r>
            <w:r w:rsidR="003C5A93" w:rsidRPr="00845ED6">
              <w:rPr>
                <w:rFonts w:asciiTheme="minorHAnsi" w:hAnsiTheme="minorHAnsi"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6109" w:type="dxa"/>
          </w:tcPr>
          <w:p w14:paraId="3625369C" w14:textId="77777777" w:rsidR="003C5A93" w:rsidRPr="00845ED6" w:rsidRDefault="003C5A93" w:rsidP="003C5A93">
            <w:pPr>
              <w:widowControl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bookmarkStart w:id="0" w:name="_Toc271010973" w:displacedByCustomXml="next"/>
    <w:sdt>
      <w:sdtPr>
        <w:rPr>
          <w:rFonts w:asciiTheme="minorHAnsi" w:eastAsia="Times New Roman" w:hAnsiTheme="minorHAnsi" w:cstheme="minorHAnsi"/>
          <w:color w:val="auto"/>
          <w:sz w:val="22"/>
          <w:szCs w:val="22"/>
        </w:rPr>
        <w:id w:val="15279854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DEDA99" w14:textId="77777777" w:rsidR="000F5AC1" w:rsidRPr="004B3DCF" w:rsidRDefault="000F5AC1">
          <w:pPr>
            <w:pStyle w:val="TOCHeading"/>
            <w:rPr>
              <w:rFonts w:asciiTheme="minorHAnsi" w:hAnsiTheme="minorHAnsi" w:cstheme="minorHAnsi"/>
              <w:sz w:val="22"/>
              <w:szCs w:val="22"/>
            </w:rPr>
          </w:pPr>
          <w:r w:rsidRPr="004B3DCF">
            <w:rPr>
              <w:rFonts w:asciiTheme="minorHAnsi" w:hAnsiTheme="minorHAnsi" w:cstheme="minorHAnsi"/>
              <w:sz w:val="22"/>
              <w:szCs w:val="22"/>
            </w:rPr>
            <w:t>Contents</w:t>
          </w:r>
        </w:p>
        <w:p w14:paraId="1574DEC0" w14:textId="77777777" w:rsidR="00040595" w:rsidRPr="004B3DCF" w:rsidRDefault="000F5AC1">
          <w:pPr>
            <w:pStyle w:val="TOC2"/>
            <w:rPr>
              <w:rFonts w:asciiTheme="minorHAnsi" w:eastAsiaTheme="minorEastAsia" w:hAnsiTheme="minorHAnsi" w:cstheme="minorHAnsi"/>
              <w:smallCaps w:val="0"/>
              <w:noProof/>
              <w:sz w:val="22"/>
              <w:szCs w:val="22"/>
            </w:rPr>
          </w:pPr>
          <w:r w:rsidRPr="004B3DCF">
            <w:rPr>
              <w:rFonts w:asciiTheme="minorHAnsi" w:hAnsiTheme="minorHAnsi" w:cstheme="minorHAnsi"/>
              <w:caps/>
              <w:sz w:val="22"/>
              <w:szCs w:val="22"/>
            </w:rPr>
            <w:fldChar w:fldCharType="begin"/>
          </w:r>
          <w:r w:rsidRPr="004B3DCF">
            <w:rPr>
              <w:rFonts w:asciiTheme="minorHAnsi" w:hAnsiTheme="minorHAnsi" w:cstheme="minorHAnsi"/>
              <w:sz w:val="22"/>
              <w:szCs w:val="22"/>
            </w:rPr>
            <w:instrText xml:space="preserve"> TOC \o "1-3" \h \z \u </w:instrText>
          </w:r>
          <w:r w:rsidRPr="004B3DCF">
            <w:rPr>
              <w:rFonts w:asciiTheme="minorHAnsi" w:hAnsiTheme="minorHAnsi" w:cstheme="minorHAnsi"/>
              <w:caps/>
              <w:sz w:val="22"/>
              <w:szCs w:val="22"/>
            </w:rPr>
            <w:fldChar w:fldCharType="separate"/>
          </w:r>
          <w:hyperlink w:anchor="_Toc43140326" w:history="1">
            <w:r w:rsidR="00040595"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I.</w:t>
            </w:r>
            <w:r w:rsidR="00040595" w:rsidRPr="004B3DCF">
              <w:rPr>
                <w:rFonts w:asciiTheme="minorHAnsi" w:eastAsiaTheme="minorEastAsia" w:hAnsiTheme="minorHAnsi" w:cstheme="minorHAnsi"/>
                <w:smallCaps w:val="0"/>
                <w:noProof/>
                <w:sz w:val="22"/>
                <w:szCs w:val="22"/>
              </w:rPr>
              <w:tab/>
            </w:r>
            <w:r w:rsidR="00040595"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Revision History</w:t>
            </w:r>
            <w:r w:rsidR="00040595"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="00040595"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="00040595"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_Toc43140326 \h </w:instrText>
            </w:r>
            <w:r w:rsidR="00040595"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="00040595"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E6001D"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1</w:t>
            </w:r>
            <w:r w:rsidR="00040595"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9223F2" w14:textId="77777777" w:rsidR="00040595" w:rsidRPr="004B3DCF" w:rsidRDefault="00040595">
          <w:pPr>
            <w:pStyle w:val="TOC2"/>
            <w:rPr>
              <w:rFonts w:asciiTheme="minorHAnsi" w:eastAsiaTheme="minorEastAsia" w:hAnsiTheme="minorHAnsi" w:cstheme="minorHAnsi"/>
              <w:smallCaps w:val="0"/>
              <w:noProof/>
              <w:sz w:val="22"/>
              <w:szCs w:val="22"/>
            </w:rPr>
          </w:pPr>
          <w:hyperlink w:anchor="_Toc43140327" w:history="1">
            <w:r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II.</w:t>
            </w:r>
            <w:r w:rsidRPr="004B3DCF">
              <w:rPr>
                <w:rFonts w:asciiTheme="minorHAnsi" w:eastAsiaTheme="minorEastAsia" w:hAnsiTheme="minorHAnsi" w:cstheme="minorHAnsi"/>
                <w:smallCaps w:val="0"/>
                <w:noProof/>
                <w:sz w:val="22"/>
                <w:szCs w:val="22"/>
              </w:rPr>
              <w:tab/>
            </w:r>
            <w:r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Justification</w: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_Toc43140327 \h </w:instrTex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E6001D"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1</w: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479DD98" w14:textId="77777777" w:rsidR="00040595" w:rsidRPr="004B3DCF" w:rsidRDefault="00040595">
          <w:pPr>
            <w:pStyle w:val="TOC2"/>
            <w:rPr>
              <w:rFonts w:asciiTheme="minorHAnsi" w:eastAsiaTheme="minorEastAsia" w:hAnsiTheme="minorHAnsi" w:cstheme="minorHAnsi"/>
              <w:smallCaps w:val="0"/>
              <w:noProof/>
              <w:sz w:val="22"/>
              <w:szCs w:val="22"/>
            </w:rPr>
          </w:pPr>
          <w:hyperlink w:anchor="_Toc43140328" w:history="1">
            <w:r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III.</w:t>
            </w:r>
            <w:r w:rsidRPr="004B3DCF">
              <w:rPr>
                <w:rFonts w:asciiTheme="minorHAnsi" w:eastAsiaTheme="minorEastAsia" w:hAnsiTheme="minorHAnsi" w:cstheme="minorHAnsi"/>
                <w:smallCaps w:val="0"/>
                <w:noProof/>
                <w:sz w:val="22"/>
                <w:szCs w:val="22"/>
              </w:rPr>
              <w:tab/>
            </w:r>
            <w:r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Functionality</w: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_Toc43140328 \h </w:instrTex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E6001D"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2</w: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236F287" w14:textId="77777777" w:rsidR="00040595" w:rsidRPr="004B3DCF" w:rsidRDefault="00040595">
          <w:pPr>
            <w:pStyle w:val="TOC2"/>
            <w:rPr>
              <w:rFonts w:asciiTheme="minorHAnsi" w:eastAsiaTheme="minorEastAsia" w:hAnsiTheme="minorHAnsi" w:cstheme="minorHAnsi"/>
              <w:smallCaps w:val="0"/>
              <w:noProof/>
              <w:sz w:val="22"/>
              <w:szCs w:val="22"/>
            </w:rPr>
          </w:pPr>
          <w:hyperlink w:anchor="_Toc43140329" w:history="1">
            <w:r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IV.</w:t>
            </w:r>
            <w:r w:rsidRPr="004B3DCF">
              <w:rPr>
                <w:rFonts w:asciiTheme="minorHAnsi" w:eastAsiaTheme="minorEastAsia" w:hAnsiTheme="minorHAnsi" w:cstheme="minorHAnsi"/>
                <w:smallCaps w:val="0"/>
                <w:noProof/>
                <w:sz w:val="22"/>
                <w:szCs w:val="22"/>
              </w:rPr>
              <w:tab/>
            </w:r>
            <w:r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Testing Plan</w: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_Toc43140329 \h </w:instrTex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E6001D"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2</w: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102E483" w14:textId="77777777" w:rsidR="00040595" w:rsidRPr="004B3DCF" w:rsidRDefault="00040595">
          <w:pPr>
            <w:pStyle w:val="TOC2"/>
            <w:rPr>
              <w:rFonts w:asciiTheme="minorHAnsi" w:eastAsiaTheme="minorEastAsia" w:hAnsiTheme="minorHAnsi" w:cstheme="minorHAnsi"/>
              <w:smallCaps w:val="0"/>
              <w:noProof/>
              <w:sz w:val="22"/>
              <w:szCs w:val="22"/>
            </w:rPr>
          </w:pPr>
          <w:hyperlink w:anchor="_Toc43140330" w:history="1">
            <w:r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V.</w:t>
            </w:r>
            <w:r w:rsidRPr="004B3DCF">
              <w:rPr>
                <w:rFonts w:asciiTheme="minorHAnsi" w:eastAsiaTheme="minorEastAsia" w:hAnsiTheme="minorHAnsi" w:cstheme="minorHAnsi"/>
                <w:smallCaps w:val="0"/>
                <w:noProof/>
                <w:sz w:val="22"/>
                <w:szCs w:val="22"/>
              </w:rPr>
              <w:tab/>
            </w:r>
            <w:r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Menu Considerations</w: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_Toc43140330 \h </w:instrTex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E6001D"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2</w: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705234B" w14:textId="77777777" w:rsidR="00040595" w:rsidRPr="004B3DCF" w:rsidRDefault="00040595">
          <w:pPr>
            <w:pStyle w:val="TOC2"/>
            <w:rPr>
              <w:rFonts w:asciiTheme="minorHAnsi" w:eastAsiaTheme="minorEastAsia" w:hAnsiTheme="minorHAnsi" w:cstheme="minorHAnsi"/>
              <w:smallCaps w:val="0"/>
              <w:noProof/>
              <w:sz w:val="22"/>
              <w:szCs w:val="22"/>
            </w:rPr>
          </w:pPr>
          <w:hyperlink w:anchor="_Toc43140331" w:history="1">
            <w:r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VI.</w:t>
            </w:r>
            <w:r w:rsidRPr="004B3DCF">
              <w:rPr>
                <w:rFonts w:asciiTheme="minorHAnsi" w:eastAsiaTheme="minorEastAsia" w:hAnsiTheme="minorHAnsi" w:cstheme="minorHAnsi"/>
                <w:smallCaps w:val="0"/>
                <w:noProof/>
                <w:sz w:val="22"/>
                <w:szCs w:val="22"/>
              </w:rPr>
              <w:tab/>
            </w:r>
            <w:r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Security Considerations</w: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_Toc43140331 \h </w:instrTex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E6001D"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2</w: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B27ECCE" w14:textId="77777777" w:rsidR="00040595" w:rsidRPr="004B3DCF" w:rsidRDefault="00040595">
          <w:pPr>
            <w:pStyle w:val="TOC2"/>
            <w:rPr>
              <w:rFonts w:asciiTheme="minorHAnsi" w:eastAsiaTheme="minorEastAsia" w:hAnsiTheme="minorHAnsi" w:cstheme="minorHAnsi"/>
              <w:smallCaps w:val="0"/>
              <w:noProof/>
              <w:sz w:val="22"/>
              <w:szCs w:val="22"/>
            </w:rPr>
          </w:pPr>
          <w:hyperlink w:anchor="_Toc43140332" w:history="1">
            <w:r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VII.</w:t>
            </w:r>
            <w:r w:rsidRPr="004B3DCF">
              <w:rPr>
                <w:rFonts w:asciiTheme="minorHAnsi" w:eastAsiaTheme="minorEastAsia" w:hAnsiTheme="minorHAnsi" w:cstheme="minorHAnsi"/>
                <w:smallCaps w:val="0"/>
                <w:noProof/>
                <w:sz w:val="22"/>
                <w:szCs w:val="22"/>
              </w:rPr>
              <w:tab/>
            </w:r>
            <w:r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Technical Design Information</w: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_Toc43140332 \h </w:instrTex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E6001D"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2</w: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5B48A1A" w14:textId="77777777" w:rsidR="00040595" w:rsidRPr="004B3DCF" w:rsidRDefault="00040595">
          <w:pPr>
            <w:pStyle w:val="TOC2"/>
            <w:rPr>
              <w:rFonts w:asciiTheme="minorHAnsi" w:eastAsiaTheme="minorEastAsia" w:hAnsiTheme="minorHAnsi" w:cstheme="minorHAnsi"/>
              <w:smallCaps w:val="0"/>
              <w:noProof/>
              <w:sz w:val="22"/>
              <w:szCs w:val="22"/>
            </w:rPr>
          </w:pPr>
          <w:hyperlink w:anchor="_Toc43140333" w:history="1">
            <w:r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VIII.</w:t>
            </w:r>
            <w:r w:rsidRPr="004B3DCF">
              <w:rPr>
                <w:rFonts w:asciiTheme="minorHAnsi" w:eastAsiaTheme="minorEastAsia" w:hAnsiTheme="minorHAnsi" w:cstheme="minorHAnsi"/>
                <w:smallCaps w:val="0"/>
                <w:noProof/>
                <w:sz w:val="22"/>
                <w:szCs w:val="22"/>
              </w:rPr>
              <w:tab/>
            </w:r>
            <w:r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Effort Estimate</w: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_Toc43140333 \h </w:instrTex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E6001D"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2</w: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A22FD89" w14:textId="77777777" w:rsidR="00040595" w:rsidRPr="004B3DCF" w:rsidRDefault="00040595">
          <w:pPr>
            <w:pStyle w:val="TOC2"/>
            <w:rPr>
              <w:rFonts w:asciiTheme="minorHAnsi" w:eastAsiaTheme="minorEastAsia" w:hAnsiTheme="minorHAnsi" w:cstheme="minorHAnsi"/>
              <w:smallCaps w:val="0"/>
              <w:noProof/>
              <w:sz w:val="22"/>
              <w:szCs w:val="22"/>
            </w:rPr>
          </w:pPr>
          <w:hyperlink w:anchor="_Toc43140334" w:history="1">
            <w:r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IX.</w:t>
            </w:r>
            <w:r w:rsidRPr="004B3DCF">
              <w:rPr>
                <w:rFonts w:asciiTheme="minorHAnsi" w:eastAsiaTheme="minorEastAsia" w:hAnsiTheme="minorHAnsi" w:cstheme="minorHAnsi"/>
                <w:smallCaps w:val="0"/>
                <w:noProof/>
                <w:sz w:val="22"/>
                <w:szCs w:val="22"/>
              </w:rPr>
              <w:tab/>
            </w:r>
            <w:r w:rsidRPr="004B3DCF">
              <w:rPr>
                <w:rStyle w:val="Hyperlink"/>
                <w:rFonts w:asciiTheme="minorHAnsi" w:hAnsiTheme="minorHAnsi" w:cstheme="minorHAnsi"/>
                <w:noProof/>
                <w:sz w:val="22"/>
                <w:szCs w:val="22"/>
              </w:rPr>
              <w:t>Changes Requested after Approval</w: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ab/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begin"/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instrText xml:space="preserve"> PAGEREF _Toc43140334 \h </w:instrTex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separate"/>
            </w:r>
            <w:r w:rsidR="00E6001D"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t>2</w:t>
            </w:r>
            <w:r w:rsidRPr="004B3DCF">
              <w:rPr>
                <w:rFonts w:asciiTheme="minorHAnsi" w:hAnsiTheme="minorHAnsi" w:cstheme="minorHAns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652E6F" w14:textId="77777777" w:rsidR="000F5AC1" w:rsidRPr="004B3DCF" w:rsidRDefault="000F5AC1">
          <w:pPr>
            <w:rPr>
              <w:rFonts w:asciiTheme="minorHAnsi" w:hAnsiTheme="minorHAnsi" w:cstheme="minorHAnsi"/>
              <w:szCs w:val="22"/>
            </w:rPr>
          </w:pPr>
          <w:r w:rsidRPr="004B3DCF">
            <w:rPr>
              <w:rFonts w:asciiTheme="minorHAnsi" w:hAnsiTheme="minorHAnsi" w:cstheme="minorHAnsi"/>
              <w:b/>
              <w:bCs/>
              <w:noProof/>
              <w:szCs w:val="22"/>
            </w:rPr>
            <w:fldChar w:fldCharType="end"/>
          </w:r>
        </w:p>
      </w:sdtContent>
    </w:sdt>
    <w:p w14:paraId="73B344F8" w14:textId="77777777" w:rsidR="000F5AC1" w:rsidRPr="00845ED6" w:rsidRDefault="00215002" w:rsidP="00BE7B7A">
      <w:pPr>
        <w:pStyle w:val="Heading2"/>
        <w:rPr>
          <w:rFonts w:asciiTheme="minorHAnsi" w:hAnsiTheme="minorHAnsi" w:cstheme="minorHAnsi"/>
          <w:szCs w:val="22"/>
        </w:rPr>
      </w:pPr>
      <w:bookmarkStart w:id="1" w:name="_Toc43140326"/>
      <w:r w:rsidRPr="00845ED6">
        <w:rPr>
          <w:rFonts w:asciiTheme="minorHAnsi" w:hAnsiTheme="minorHAnsi" w:cstheme="minorHAnsi"/>
          <w:szCs w:val="22"/>
        </w:rPr>
        <w:t>Revision History</w:t>
      </w:r>
      <w:bookmarkEnd w:id="1"/>
    </w:p>
    <w:p w14:paraId="3F69C69E" w14:textId="77777777" w:rsidR="00C30E86" w:rsidRPr="004B3DCF" w:rsidRDefault="00C30E86" w:rsidP="00C30E86">
      <w:pPr>
        <w:rPr>
          <w:rFonts w:asciiTheme="minorHAnsi" w:hAnsiTheme="minorHAnsi" w:cstheme="minorHAnsi"/>
          <w:szCs w:val="22"/>
        </w:rPr>
      </w:pPr>
    </w:p>
    <w:tbl>
      <w:tblPr>
        <w:tblStyle w:val="GridTable41"/>
        <w:tblW w:w="0" w:type="auto"/>
        <w:tblLook w:val="04A0" w:firstRow="1" w:lastRow="0" w:firstColumn="1" w:lastColumn="0" w:noHBand="0" w:noVBand="1"/>
      </w:tblPr>
      <w:tblGrid>
        <w:gridCol w:w="2965"/>
        <w:gridCol w:w="2700"/>
        <w:gridCol w:w="4405"/>
      </w:tblGrid>
      <w:tr w:rsidR="00640BC9" w:rsidRPr="004B3DCF" w14:paraId="6275D658" w14:textId="77777777" w:rsidTr="000F5A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57F58439" w14:textId="77777777" w:rsidR="00640BC9" w:rsidRPr="004B3DCF" w:rsidRDefault="00640BC9" w:rsidP="00593146">
            <w:pPr>
              <w:rPr>
                <w:rFonts w:asciiTheme="minorHAnsi" w:hAnsiTheme="minorHAnsi" w:cstheme="minorHAnsi"/>
                <w:szCs w:val="22"/>
              </w:rPr>
            </w:pPr>
            <w:r w:rsidRPr="004B3DCF">
              <w:rPr>
                <w:rFonts w:asciiTheme="minorHAnsi" w:hAnsiTheme="minorHAnsi" w:cstheme="minorHAnsi"/>
                <w:szCs w:val="22"/>
              </w:rPr>
              <w:t>Date</w:t>
            </w:r>
          </w:p>
        </w:tc>
        <w:tc>
          <w:tcPr>
            <w:tcW w:w="2700" w:type="dxa"/>
          </w:tcPr>
          <w:p w14:paraId="00DE5CF9" w14:textId="77777777" w:rsidR="00640BC9" w:rsidRPr="004B3DCF" w:rsidRDefault="00640BC9" w:rsidP="005931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</w:rPr>
            </w:pPr>
            <w:r w:rsidRPr="004B3DCF">
              <w:rPr>
                <w:rFonts w:asciiTheme="minorHAnsi" w:hAnsiTheme="minorHAnsi" w:cstheme="minorHAnsi"/>
                <w:szCs w:val="22"/>
              </w:rPr>
              <w:t>By</w:t>
            </w:r>
          </w:p>
        </w:tc>
        <w:tc>
          <w:tcPr>
            <w:tcW w:w="4405" w:type="dxa"/>
          </w:tcPr>
          <w:p w14:paraId="6DA15CE6" w14:textId="77777777" w:rsidR="00640BC9" w:rsidRPr="004B3DCF" w:rsidRDefault="00640BC9" w:rsidP="005931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</w:rPr>
            </w:pPr>
            <w:r w:rsidRPr="004B3DCF">
              <w:rPr>
                <w:rFonts w:asciiTheme="minorHAnsi" w:hAnsiTheme="minorHAnsi" w:cstheme="minorHAnsi"/>
                <w:szCs w:val="22"/>
              </w:rPr>
              <w:t>Purpose</w:t>
            </w:r>
          </w:p>
        </w:tc>
      </w:tr>
      <w:tr w:rsidR="00640BC9" w:rsidRPr="004B3DCF" w14:paraId="53E7F641" w14:textId="77777777" w:rsidTr="000F5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5DACDDD6" w14:textId="77777777" w:rsidR="00640BC9" w:rsidRPr="004B3DCF" w:rsidRDefault="00640BC9" w:rsidP="00593146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700" w:type="dxa"/>
          </w:tcPr>
          <w:p w14:paraId="4BC73BD9" w14:textId="77777777" w:rsidR="00640BC9" w:rsidRPr="004B3DCF" w:rsidRDefault="00640BC9" w:rsidP="005931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4405" w:type="dxa"/>
          </w:tcPr>
          <w:p w14:paraId="354FDD42" w14:textId="77777777" w:rsidR="00640BC9" w:rsidRPr="004B3DCF" w:rsidRDefault="00640BC9" w:rsidP="005931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640BC9" w:rsidRPr="004B3DCF" w14:paraId="1D4609DB" w14:textId="77777777" w:rsidTr="000F5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04DF0E2F" w14:textId="77777777" w:rsidR="00640BC9" w:rsidRPr="004B3DCF" w:rsidRDefault="00640BC9" w:rsidP="00593146">
            <w:pPr>
              <w:rPr>
                <w:rFonts w:asciiTheme="minorHAnsi" w:hAnsiTheme="minorHAnsi" w:cstheme="minorHAnsi"/>
                <w:szCs w:val="22"/>
                <w:highlight w:val="yellow"/>
              </w:rPr>
            </w:pPr>
          </w:p>
        </w:tc>
        <w:tc>
          <w:tcPr>
            <w:tcW w:w="2700" w:type="dxa"/>
          </w:tcPr>
          <w:p w14:paraId="7C2FCA22" w14:textId="77777777" w:rsidR="00640BC9" w:rsidRPr="004B3DCF" w:rsidRDefault="00640BC9" w:rsidP="005931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highlight w:val="yellow"/>
              </w:rPr>
            </w:pPr>
          </w:p>
        </w:tc>
        <w:tc>
          <w:tcPr>
            <w:tcW w:w="4405" w:type="dxa"/>
          </w:tcPr>
          <w:p w14:paraId="506A68DF" w14:textId="77777777" w:rsidR="00640BC9" w:rsidRPr="004B3DCF" w:rsidRDefault="00640BC9" w:rsidP="005931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highlight w:val="yellow"/>
              </w:rPr>
            </w:pPr>
          </w:p>
        </w:tc>
      </w:tr>
      <w:tr w:rsidR="00640BC9" w:rsidRPr="004B3DCF" w14:paraId="24CEDBEB" w14:textId="77777777" w:rsidTr="000F5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22F4DE0B" w14:textId="77777777" w:rsidR="00640BC9" w:rsidRPr="004B3DCF" w:rsidRDefault="00640BC9" w:rsidP="00593146">
            <w:pPr>
              <w:rPr>
                <w:rFonts w:asciiTheme="minorHAnsi" w:hAnsiTheme="minorHAnsi" w:cstheme="minorHAnsi"/>
                <w:szCs w:val="22"/>
                <w:highlight w:val="yellow"/>
              </w:rPr>
            </w:pPr>
          </w:p>
        </w:tc>
        <w:tc>
          <w:tcPr>
            <w:tcW w:w="2700" w:type="dxa"/>
          </w:tcPr>
          <w:p w14:paraId="26F70A6A" w14:textId="77777777" w:rsidR="00640BC9" w:rsidRPr="004B3DCF" w:rsidRDefault="00640BC9" w:rsidP="005931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highlight w:val="yellow"/>
              </w:rPr>
            </w:pPr>
          </w:p>
        </w:tc>
        <w:tc>
          <w:tcPr>
            <w:tcW w:w="4405" w:type="dxa"/>
          </w:tcPr>
          <w:p w14:paraId="6E5743BF" w14:textId="77777777" w:rsidR="00640BC9" w:rsidRPr="004B3DCF" w:rsidRDefault="00640BC9" w:rsidP="005931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  <w:highlight w:val="yellow"/>
              </w:rPr>
            </w:pPr>
          </w:p>
        </w:tc>
      </w:tr>
      <w:tr w:rsidR="006B1C81" w:rsidRPr="004B3DCF" w14:paraId="048331D2" w14:textId="77777777" w:rsidTr="000F5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2ED77EA5" w14:textId="77777777" w:rsidR="006B1C81" w:rsidRPr="004B3DCF" w:rsidRDefault="006B1C81" w:rsidP="00593146">
            <w:pPr>
              <w:rPr>
                <w:rFonts w:asciiTheme="minorHAnsi" w:hAnsiTheme="minorHAnsi" w:cstheme="minorHAnsi"/>
                <w:b w:val="0"/>
                <w:bCs w:val="0"/>
                <w:szCs w:val="22"/>
              </w:rPr>
            </w:pPr>
          </w:p>
        </w:tc>
        <w:tc>
          <w:tcPr>
            <w:tcW w:w="2700" w:type="dxa"/>
          </w:tcPr>
          <w:p w14:paraId="1C22433B" w14:textId="77777777" w:rsidR="006B1C81" w:rsidRPr="004B3DCF" w:rsidRDefault="006B1C81" w:rsidP="005931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4405" w:type="dxa"/>
          </w:tcPr>
          <w:p w14:paraId="6979E641" w14:textId="77777777" w:rsidR="006B1C81" w:rsidRPr="004B3DCF" w:rsidRDefault="006B1C81" w:rsidP="005931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6B1C81" w:rsidRPr="004B3DCF" w14:paraId="21A25E5D" w14:textId="77777777" w:rsidTr="000F5A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381AEF79" w14:textId="77777777" w:rsidR="006B1C81" w:rsidRPr="004B3DCF" w:rsidRDefault="006B1C81" w:rsidP="00593146">
            <w:pPr>
              <w:rPr>
                <w:rFonts w:asciiTheme="minorHAnsi" w:hAnsiTheme="minorHAnsi" w:cstheme="minorHAnsi"/>
                <w:b w:val="0"/>
                <w:bCs w:val="0"/>
                <w:szCs w:val="22"/>
              </w:rPr>
            </w:pPr>
          </w:p>
        </w:tc>
        <w:tc>
          <w:tcPr>
            <w:tcW w:w="2700" w:type="dxa"/>
          </w:tcPr>
          <w:p w14:paraId="7C61D8E8" w14:textId="77777777" w:rsidR="006B1C81" w:rsidRPr="004B3DCF" w:rsidRDefault="006B1C81" w:rsidP="005931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4405" w:type="dxa"/>
          </w:tcPr>
          <w:p w14:paraId="50CB4852" w14:textId="77777777" w:rsidR="006B1C81" w:rsidRPr="004B3DCF" w:rsidRDefault="006B1C81" w:rsidP="005931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6B1C81" w:rsidRPr="004B3DCF" w14:paraId="37F70642" w14:textId="77777777" w:rsidTr="000F5A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6D0AD0D4" w14:textId="77777777" w:rsidR="006B1C81" w:rsidRPr="004B3DCF" w:rsidRDefault="006B1C81" w:rsidP="00593146">
            <w:pPr>
              <w:rPr>
                <w:rFonts w:asciiTheme="minorHAnsi" w:hAnsiTheme="minorHAnsi" w:cstheme="minorHAnsi"/>
                <w:b w:val="0"/>
                <w:bCs w:val="0"/>
                <w:szCs w:val="22"/>
              </w:rPr>
            </w:pPr>
          </w:p>
        </w:tc>
        <w:tc>
          <w:tcPr>
            <w:tcW w:w="2700" w:type="dxa"/>
          </w:tcPr>
          <w:p w14:paraId="52FA33F3" w14:textId="77777777" w:rsidR="006B1C81" w:rsidRPr="004B3DCF" w:rsidRDefault="006B1C81" w:rsidP="005931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4405" w:type="dxa"/>
          </w:tcPr>
          <w:p w14:paraId="63A7D082" w14:textId="77777777" w:rsidR="006B1C81" w:rsidRPr="004B3DCF" w:rsidRDefault="006B1C81" w:rsidP="005931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22"/>
              </w:rPr>
            </w:pPr>
          </w:p>
        </w:tc>
      </w:tr>
    </w:tbl>
    <w:p w14:paraId="1AB7F58F" w14:textId="77777777" w:rsidR="009E2797" w:rsidRPr="00845ED6" w:rsidRDefault="00C55BAB" w:rsidP="00C7420A">
      <w:pPr>
        <w:pStyle w:val="Heading2"/>
        <w:rPr>
          <w:rFonts w:asciiTheme="minorHAnsi" w:hAnsiTheme="minorHAnsi" w:cstheme="minorHAnsi"/>
          <w:szCs w:val="22"/>
        </w:rPr>
      </w:pPr>
      <w:bookmarkStart w:id="2" w:name="_Toc43140327"/>
      <w:bookmarkEnd w:id="0"/>
      <w:r w:rsidRPr="00845ED6">
        <w:rPr>
          <w:rFonts w:asciiTheme="minorHAnsi" w:hAnsiTheme="minorHAnsi" w:cstheme="minorHAnsi"/>
          <w:szCs w:val="22"/>
        </w:rPr>
        <w:t>Justification</w:t>
      </w:r>
      <w:bookmarkEnd w:id="2"/>
    </w:p>
    <w:p w14:paraId="1E5431CA" w14:textId="77777777" w:rsidR="00404127" w:rsidRPr="004B3DCF" w:rsidRDefault="00C55BAB" w:rsidP="00C7420A">
      <w:pPr>
        <w:rPr>
          <w:rFonts w:asciiTheme="minorHAnsi" w:hAnsiTheme="minorHAnsi" w:cstheme="minorHAnsi"/>
          <w:b/>
          <w:szCs w:val="22"/>
        </w:rPr>
      </w:pPr>
      <w:r w:rsidRPr="004B3DCF">
        <w:rPr>
          <w:rFonts w:asciiTheme="minorHAnsi" w:hAnsiTheme="minorHAnsi" w:cstheme="minorHAnsi"/>
          <w:b/>
          <w:szCs w:val="22"/>
          <w:u w:val="single"/>
        </w:rPr>
        <w:t>CURRENT PROCESS</w:t>
      </w:r>
      <w:r w:rsidRPr="004B3DCF">
        <w:rPr>
          <w:rFonts w:asciiTheme="minorHAnsi" w:hAnsiTheme="minorHAnsi" w:cstheme="minorHAnsi"/>
          <w:b/>
          <w:szCs w:val="22"/>
        </w:rPr>
        <w:t>:</w:t>
      </w:r>
    </w:p>
    <w:p w14:paraId="1F06C6C3" w14:textId="77777777" w:rsidR="006C06A8" w:rsidRDefault="00952B0D" w:rsidP="006C06A8">
      <w:pPr>
        <w:rPr>
          <w:rFonts w:asciiTheme="minorHAnsi" w:hAnsiTheme="minorHAnsi" w:cstheme="minorHAnsi"/>
          <w:szCs w:val="22"/>
        </w:rPr>
      </w:pPr>
      <w:r w:rsidRPr="004B3DCF">
        <w:rPr>
          <w:rFonts w:asciiTheme="minorHAnsi" w:hAnsiTheme="minorHAnsi" w:cstheme="minorHAnsi"/>
          <w:szCs w:val="22"/>
        </w:rPr>
        <w:t>Describe what is currently being done at Jayco, including data, screenshots in AX (including the locations/screens where information is located) and a layout of the process.</w:t>
      </w:r>
    </w:p>
    <w:p w14:paraId="6203D90A" w14:textId="77777777" w:rsidR="00D57629" w:rsidRPr="00D57629" w:rsidRDefault="00D57629" w:rsidP="006C06A8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Cutlist Summary report &amp; Cutlist Cover Sheets do not correctly calculate totals if the same module is used in a sales order more than once. Additionally, Cutlist reports/millroom program does not currently account for “per series”</w:t>
      </w:r>
    </w:p>
    <w:p w14:paraId="48AA494C" w14:textId="77777777" w:rsidR="00450224" w:rsidRPr="00D57629" w:rsidRDefault="00450224" w:rsidP="006C06A8">
      <w:pPr>
        <w:rPr>
          <w:rFonts w:asciiTheme="minorHAnsi" w:hAnsiTheme="minorHAnsi" w:cstheme="minorHAnsi"/>
          <w:b/>
          <w:i/>
          <w:sz w:val="24"/>
          <w:szCs w:val="22"/>
          <w:u w:val="single"/>
        </w:rPr>
      </w:pPr>
      <w:r w:rsidRPr="00D57629">
        <w:rPr>
          <w:rFonts w:asciiTheme="minorHAnsi" w:hAnsiTheme="minorHAnsi" w:cstheme="minorHAnsi"/>
          <w:b/>
          <w:i/>
          <w:sz w:val="24"/>
          <w:szCs w:val="22"/>
          <w:u w:val="single"/>
        </w:rPr>
        <w:t xml:space="preserve">PDF </w:t>
      </w:r>
      <w:r w:rsidR="00B4311B" w:rsidRPr="00D57629">
        <w:rPr>
          <w:rFonts w:asciiTheme="minorHAnsi" w:hAnsiTheme="minorHAnsi" w:cstheme="minorHAnsi"/>
          <w:b/>
          <w:i/>
          <w:sz w:val="24"/>
          <w:szCs w:val="22"/>
          <w:u w:val="single"/>
        </w:rPr>
        <w:t>Export</w:t>
      </w:r>
      <w:r w:rsidRPr="00D57629">
        <w:rPr>
          <w:rFonts w:asciiTheme="minorHAnsi" w:hAnsiTheme="minorHAnsi" w:cstheme="minorHAnsi"/>
          <w:b/>
          <w:i/>
          <w:sz w:val="24"/>
          <w:szCs w:val="22"/>
          <w:u w:val="single"/>
        </w:rPr>
        <w:t xml:space="preserve"> naming</w:t>
      </w:r>
    </w:p>
    <w:p w14:paraId="47CABB54" w14:textId="77777777" w:rsidR="00C11362" w:rsidRPr="00D57629" w:rsidRDefault="00450224" w:rsidP="00D57629">
      <w:pPr>
        <w:pStyle w:val="ListParagraph"/>
        <w:numPr>
          <w:ilvl w:val="0"/>
          <w:numId w:val="46"/>
        </w:numPr>
        <w:rPr>
          <w:rFonts w:asciiTheme="minorHAnsi" w:hAnsiTheme="minorHAnsi" w:cstheme="minorHAnsi"/>
          <w:b/>
          <w:i/>
          <w:sz w:val="28"/>
          <w:szCs w:val="22"/>
          <w:u w:val="single"/>
        </w:rPr>
      </w:pPr>
      <w:r>
        <w:rPr>
          <w:rFonts w:asciiTheme="minorHAnsi" w:hAnsiTheme="minorHAnsi" w:cstheme="minorHAnsi"/>
          <w:b/>
          <w:szCs w:val="22"/>
        </w:rPr>
        <w:t xml:space="preserve">PDFs are automatically exported to a folder with generic naming. Materials </w:t>
      </w:r>
      <w:r w:rsidR="00C11362">
        <w:rPr>
          <w:rFonts w:asciiTheme="minorHAnsi" w:hAnsiTheme="minorHAnsi" w:cstheme="minorHAnsi"/>
          <w:b/>
          <w:szCs w:val="22"/>
        </w:rPr>
        <w:t xml:space="preserve">manually </w:t>
      </w:r>
      <w:r>
        <w:rPr>
          <w:rFonts w:asciiTheme="minorHAnsi" w:hAnsiTheme="minorHAnsi" w:cstheme="minorHAnsi"/>
          <w:b/>
          <w:szCs w:val="22"/>
        </w:rPr>
        <w:t>renames eac</w:t>
      </w:r>
      <w:r w:rsidR="00C11362">
        <w:rPr>
          <w:rFonts w:asciiTheme="minorHAnsi" w:hAnsiTheme="minorHAnsi" w:cstheme="minorHAnsi"/>
          <w:b/>
          <w:szCs w:val="22"/>
        </w:rPr>
        <w:t>h folder to represent what it contains.</w:t>
      </w:r>
    </w:p>
    <w:p w14:paraId="478173BC" w14:textId="77777777" w:rsidR="00450224" w:rsidRPr="00D57629" w:rsidRDefault="00C11362" w:rsidP="00C11362">
      <w:pPr>
        <w:rPr>
          <w:rFonts w:asciiTheme="minorHAnsi" w:hAnsiTheme="minorHAnsi" w:cstheme="minorHAnsi"/>
          <w:b/>
          <w:i/>
          <w:sz w:val="24"/>
          <w:szCs w:val="22"/>
          <w:u w:val="single"/>
        </w:rPr>
      </w:pPr>
      <w:r w:rsidRPr="00D57629">
        <w:rPr>
          <w:rFonts w:asciiTheme="minorHAnsi" w:hAnsiTheme="minorHAnsi" w:cstheme="minorHAnsi"/>
          <w:b/>
          <w:i/>
          <w:sz w:val="24"/>
          <w:szCs w:val="22"/>
          <w:u w:val="single"/>
        </w:rPr>
        <w:t xml:space="preserve"> </w:t>
      </w:r>
      <w:r w:rsidR="00450224" w:rsidRPr="00D57629">
        <w:rPr>
          <w:rFonts w:asciiTheme="minorHAnsi" w:hAnsiTheme="minorHAnsi" w:cstheme="minorHAnsi"/>
          <w:b/>
          <w:i/>
          <w:sz w:val="24"/>
          <w:szCs w:val="22"/>
          <w:u w:val="single"/>
        </w:rPr>
        <w:t>PDF Header Information</w:t>
      </w:r>
    </w:p>
    <w:p w14:paraId="4C41D48E" w14:textId="77777777" w:rsidR="00450224" w:rsidRDefault="00984A06" w:rsidP="00C7420A">
      <w:pPr>
        <w:pStyle w:val="ListParagraph"/>
        <w:numPr>
          <w:ilvl w:val="0"/>
          <w:numId w:val="46"/>
        </w:numPr>
        <w:rPr>
          <w:rFonts w:asciiTheme="minorHAnsi" w:hAnsiTheme="minorHAnsi" w:cstheme="minorHAnsi"/>
          <w:b/>
          <w:szCs w:val="22"/>
        </w:rPr>
      </w:pPr>
      <w:r w:rsidRPr="00C11362">
        <w:rPr>
          <w:rFonts w:asciiTheme="minorHAnsi" w:hAnsiTheme="minorHAnsi" w:cstheme="minorHAnsi"/>
          <w:b/>
          <w:szCs w:val="22"/>
        </w:rPr>
        <w:t xml:space="preserve">PDFs header information </w:t>
      </w:r>
      <w:r w:rsidR="00C11362">
        <w:rPr>
          <w:rFonts w:asciiTheme="minorHAnsi" w:hAnsiTheme="minorHAnsi" w:cstheme="minorHAnsi"/>
          <w:b/>
          <w:szCs w:val="22"/>
        </w:rPr>
        <w:t xml:space="preserve">contains information </w:t>
      </w:r>
      <w:r w:rsidRPr="00C11362">
        <w:rPr>
          <w:rFonts w:asciiTheme="minorHAnsi" w:hAnsiTheme="minorHAnsi" w:cstheme="minorHAnsi"/>
          <w:b/>
          <w:szCs w:val="22"/>
        </w:rPr>
        <w:t>su</w:t>
      </w:r>
      <w:r w:rsidR="00C11362">
        <w:rPr>
          <w:rFonts w:asciiTheme="minorHAnsi" w:hAnsiTheme="minorHAnsi" w:cstheme="minorHAnsi"/>
          <w:b/>
          <w:szCs w:val="22"/>
        </w:rPr>
        <w:t xml:space="preserve">ch as site, model, prefix, </w:t>
      </w:r>
      <w:r w:rsidR="00BC1BA9">
        <w:rPr>
          <w:rFonts w:asciiTheme="minorHAnsi" w:hAnsiTheme="minorHAnsi" w:cstheme="minorHAnsi"/>
          <w:b/>
          <w:szCs w:val="22"/>
        </w:rPr>
        <w:t>etc.</w:t>
      </w:r>
      <w:r w:rsidR="00C11362">
        <w:rPr>
          <w:rFonts w:asciiTheme="minorHAnsi" w:hAnsiTheme="minorHAnsi" w:cstheme="minorHAnsi"/>
          <w:b/>
          <w:szCs w:val="22"/>
        </w:rPr>
        <w:t xml:space="preserve"> used by side department personnel.</w:t>
      </w:r>
    </w:p>
    <w:p w14:paraId="14841C96" w14:textId="77777777" w:rsidR="008D24F4" w:rsidRPr="00D57629" w:rsidRDefault="008D24F4" w:rsidP="008D24F4">
      <w:pPr>
        <w:pStyle w:val="ListParagraph"/>
        <w:rPr>
          <w:rFonts w:asciiTheme="minorHAnsi" w:hAnsiTheme="minorHAnsi" w:cstheme="minorHAnsi"/>
          <w:b/>
          <w:szCs w:val="22"/>
        </w:rPr>
      </w:pPr>
    </w:p>
    <w:p w14:paraId="2B496788" w14:textId="77777777" w:rsidR="008B641C" w:rsidRPr="004B3DCF" w:rsidRDefault="00C55BAB" w:rsidP="00C7420A">
      <w:pPr>
        <w:rPr>
          <w:rFonts w:asciiTheme="minorHAnsi" w:hAnsiTheme="minorHAnsi" w:cstheme="minorHAnsi"/>
          <w:b/>
          <w:szCs w:val="22"/>
        </w:rPr>
      </w:pPr>
      <w:r w:rsidRPr="004B3DCF">
        <w:rPr>
          <w:rFonts w:asciiTheme="minorHAnsi" w:hAnsiTheme="minorHAnsi" w:cstheme="minorHAnsi"/>
          <w:b/>
          <w:szCs w:val="22"/>
          <w:u w:val="single"/>
        </w:rPr>
        <w:lastRenderedPageBreak/>
        <w:t>PROPOSED CHANGE</w:t>
      </w:r>
      <w:r w:rsidRPr="004B3DCF">
        <w:rPr>
          <w:rFonts w:asciiTheme="minorHAnsi" w:hAnsiTheme="minorHAnsi" w:cstheme="minorHAnsi"/>
          <w:b/>
          <w:szCs w:val="22"/>
        </w:rPr>
        <w:t xml:space="preserve">: </w:t>
      </w:r>
    </w:p>
    <w:p w14:paraId="3A15995C" w14:textId="77777777" w:rsidR="009C1887" w:rsidRDefault="00952B0D" w:rsidP="009C1887">
      <w:pPr>
        <w:pStyle w:val="xmsonormal"/>
        <w:rPr>
          <w:rFonts w:asciiTheme="minorHAnsi" w:hAnsiTheme="minorHAnsi" w:cstheme="minorHAnsi"/>
        </w:rPr>
      </w:pPr>
      <w:r w:rsidRPr="004B3DCF">
        <w:rPr>
          <w:rFonts w:asciiTheme="minorHAnsi" w:hAnsiTheme="minorHAnsi" w:cstheme="minorHAnsi"/>
        </w:rPr>
        <w:t>Describe what changes in the process or application are being requested.  Provide justification/reasoning/ROI on why this change will benefit Jayco and provide what those benefits are (tim</w:t>
      </w:r>
      <w:r w:rsidR="00E83A21" w:rsidRPr="004B3DCF">
        <w:rPr>
          <w:rFonts w:asciiTheme="minorHAnsi" w:hAnsiTheme="minorHAnsi" w:cstheme="minorHAnsi"/>
        </w:rPr>
        <w:t xml:space="preserve">e savings, mistake proofing, </w:t>
      </w:r>
      <w:r w:rsidR="00E6001D" w:rsidRPr="004B3DCF">
        <w:rPr>
          <w:rFonts w:asciiTheme="minorHAnsi" w:hAnsiTheme="minorHAnsi" w:cstheme="minorHAnsi"/>
        </w:rPr>
        <w:t>and enhanced</w:t>
      </w:r>
      <w:r w:rsidR="00E83A21" w:rsidRPr="004B3DCF">
        <w:rPr>
          <w:rFonts w:asciiTheme="minorHAnsi" w:hAnsiTheme="minorHAnsi" w:cstheme="minorHAnsi"/>
        </w:rPr>
        <w:t xml:space="preserve"> workflow).  Please include data/numbers to support the proposal.</w:t>
      </w:r>
    </w:p>
    <w:p w14:paraId="69A926CD" w14:textId="77777777" w:rsidR="009C1887" w:rsidRPr="009C1887" w:rsidRDefault="009C1887" w:rsidP="009C1887">
      <w:pPr>
        <w:pStyle w:val="xmsonormal"/>
        <w:rPr>
          <w:rFonts w:asciiTheme="minorHAnsi" w:hAnsiTheme="minorHAnsi" w:cstheme="minorHAnsi"/>
        </w:rPr>
      </w:pPr>
    </w:p>
    <w:p w14:paraId="19427226" w14:textId="77777777" w:rsidR="00D57629" w:rsidRDefault="00D57629" w:rsidP="00D57629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Change calculations to total each occurrence of the module instead of the total number of sales orders the module is in.</w:t>
      </w:r>
    </w:p>
    <w:p w14:paraId="2521CFF5" w14:textId="77777777" w:rsidR="00D57629" w:rsidRPr="00D57629" w:rsidRDefault="00D57629" w:rsidP="00C7420A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 xml:space="preserve">Add “per series” field to correctly calculate multiples and allow for better optimization. </w:t>
      </w:r>
    </w:p>
    <w:p w14:paraId="1D33ADAB" w14:textId="77777777" w:rsidR="00D57629" w:rsidRPr="004B3DCF" w:rsidRDefault="00D57629" w:rsidP="00C7420A">
      <w:pPr>
        <w:rPr>
          <w:rFonts w:asciiTheme="minorHAnsi" w:hAnsiTheme="minorHAnsi" w:cstheme="minorHAnsi"/>
          <w:b/>
          <w:szCs w:val="22"/>
        </w:rPr>
      </w:pPr>
    </w:p>
    <w:p w14:paraId="629A2D6B" w14:textId="77777777" w:rsidR="00450224" w:rsidRPr="00D57629" w:rsidRDefault="00450224" w:rsidP="00450224">
      <w:pPr>
        <w:rPr>
          <w:rFonts w:asciiTheme="minorHAnsi" w:hAnsiTheme="minorHAnsi" w:cstheme="minorHAnsi"/>
          <w:b/>
          <w:i/>
          <w:sz w:val="24"/>
          <w:szCs w:val="22"/>
          <w:u w:val="single"/>
        </w:rPr>
      </w:pPr>
      <w:r w:rsidRPr="00D57629">
        <w:rPr>
          <w:rFonts w:asciiTheme="minorHAnsi" w:hAnsiTheme="minorHAnsi" w:cstheme="minorHAnsi"/>
          <w:b/>
          <w:i/>
          <w:sz w:val="24"/>
          <w:szCs w:val="22"/>
          <w:u w:val="single"/>
        </w:rPr>
        <w:t xml:space="preserve">PDF </w:t>
      </w:r>
      <w:r w:rsidR="00C11362" w:rsidRPr="00D57629">
        <w:rPr>
          <w:rFonts w:asciiTheme="minorHAnsi" w:hAnsiTheme="minorHAnsi" w:cstheme="minorHAnsi"/>
          <w:b/>
          <w:i/>
          <w:sz w:val="24"/>
          <w:szCs w:val="22"/>
          <w:u w:val="single"/>
        </w:rPr>
        <w:t>Export</w:t>
      </w:r>
      <w:r w:rsidRPr="00D57629">
        <w:rPr>
          <w:rFonts w:asciiTheme="minorHAnsi" w:hAnsiTheme="minorHAnsi" w:cstheme="minorHAnsi"/>
          <w:b/>
          <w:i/>
          <w:sz w:val="24"/>
          <w:szCs w:val="22"/>
          <w:u w:val="single"/>
        </w:rPr>
        <w:t xml:space="preserve"> naming</w:t>
      </w:r>
    </w:p>
    <w:p w14:paraId="4FCD59D5" w14:textId="77777777" w:rsidR="00C11362" w:rsidRDefault="00C11362" w:rsidP="00C11362">
      <w:pPr>
        <w:pStyle w:val="ListParagraph"/>
        <w:numPr>
          <w:ilvl w:val="0"/>
          <w:numId w:val="46"/>
        </w:numPr>
        <w:rPr>
          <w:rFonts w:asciiTheme="minorHAnsi" w:hAnsiTheme="minorHAnsi" w:cstheme="minorHAnsi"/>
          <w:b/>
          <w:szCs w:val="22"/>
        </w:rPr>
      </w:pPr>
      <w:r w:rsidRPr="00C11362">
        <w:rPr>
          <w:rFonts w:asciiTheme="minorHAnsi" w:hAnsiTheme="minorHAnsi" w:cstheme="minorHAnsi"/>
          <w:b/>
          <w:szCs w:val="22"/>
        </w:rPr>
        <w:t>Change the file naming d</w:t>
      </w:r>
      <w:r>
        <w:rPr>
          <w:rFonts w:asciiTheme="minorHAnsi" w:hAnsiTheme="minorHAnsi" w:cstheme="minorHAnsi"/>
          <w:b/>
          <w:szCs w:val="22"/>
        </w:rPr>
        <w:t>uring export process to include the following. This eliminates typing errors and time spent renaming manually.</w:t>
      </w:r>
    </w:p>
    <w:p w14:paraId="13FC12CE" w14:textId="77777777" w:rsidR="00B20DE1" w:rsidRDefault="00B20DE1" w:rsidP="00B20DE1">
      <w:pPr>
        <w:pStyle w:val="ListParagraph"/>
        <w:numPr>
          <w:ilvl w:val="0"/>
          <w:numId w:val="46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Fields in file name to be sorted A to Z and lowest to highest number.</w:t>
      </w:r>
    </w:p>
    <w:p w14:paraId="486A14D2" w14:textId="77777777" w:rsidR="00C11362" w:rsidRDefault="00CA669C" w:rsidP="00C11362">
      <w:pPr>
        <w:pStyle w:val="ListParagraph"/>
        <w:numPr>
          <w:ilvl w:val="1"/>
          <w:numId w:val="46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B</w:t>
      </w:r>
      <w:r w:rsidR="00C11362" w:rsidRPr="00C11362">
        <w:rPr>
          <w:rFonts w:asciiTheme="minorHAnsi" w:hAnsiTheme="minorHAnsi" w:cstheme="minorHAnsi"/>
          <w:b/>
          <w:szCs w:val="22"/>
        </w:rPr>
        <w:t>uild schedule</w:t>
      </w:r>
      <w:r w:rsidR="00C11362">
        <w:rPr>
          <w:rFonts w:asciiTheme="minorHAnsi" w:hAnsiTheme="minorHAnsi" w:cstheme="minorHAnsi"/>
          <w:b/>
          <w:szCs w:val="22"/>
        </w:rPr>
        <w:t xml:space="preserve"> number(s)</w:t>
      </w:r>
    </w:p>
    <w:p w14:paraId="28AD87AB" w14:textId="77777777" w:rsidR="00C11362" w:rsidRDefault="00C11362" w:rsidP="00C11362">
      <w:pPr>
        <w:pStyle w:val="ListParagraph"/>
        <w:numPr>
          <w:ilvl w:val="1"/>
          <w:numId w:val="46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M</w:t>
      </w:r>
      <w:r w:rsidRPr="00C11362">
        <w:rPr>
          <w:rFonts w:asciiTheme="minorHAnsi" w:hAnsiTheme="minorHAnsi" w:cstheme="minorHAnsi"/>
          <w:b/>
          <w:szCs w:val="22"/>
        </w:rPr>
        <w:t>odel</w:t>
      </w:r>
      <w:r>
        <w:rPr>
          <w:rFonts w:asciiTheme="minorHAnsi" w:hAnsiTheme="minorHAnsi" w:cstheme="minorHAnsi"/>
          <w:b/>
          <w:szCs w:val="22"/>
        </w:rPr>
        <w:t>(s)</w:t>
      </w:r>
    </w:p>
    <w:p w14:paraId="243A7A9F" w14:textId="77777777" w:rsidR="00C11362" w:rsidRDefault="00C11362" w:rsidP="00C11362">
      <w:pPr>
        <w:pStyle w:val="ListParagraph"/>
        <w:numPr>
          <w:ilvl w:val="1"/>
          <w:numId w:val="46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P</w:t>
      </w:r>
      <w:r w:rsidRPr="00C11362">
        <w:rPr>
          <w:rFonts w:asciiTheme="minorHAnsi" w:hAnsiTheme="minorHAnsi" w:cstheme="minorHAnsi"/>
          <w:b/>
          <w:szCs w:val="22"/>
        </w:rPr>
        <w:t>refix</w:t>
      </w:r>
      <w:r>
        <w:rPr>
          <w:rFonts w:asciiTheme="minorHAnsi" w:hAnsiTheme="minorHAnsi" w:cstheme="minorHAnsi"/>
          <w:b/>
          <w:szCs w:val="22"/>
        </w:rPr>
        <w:t>(es)</w:t>
      </w:r>
    </w:p>
    <w:p w14:paraId="727EF4E2" w14:textId="77777777" w:rsidR="00C11362" w:rsidRDefault="00C11362" w:rsidP="00C11362">
      <w:pPr>
        <w:pStyle w:val="ListParagraph"/>
        <w:numPr>
          <w:ilvl w:val="1"/>
          <w:numId w:val="46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C</w:t>
      </w:r>
      <w:r w:rsidRPr="00C11362">
        <w:rPr>
          <w:rFonts w:asciiTheme="minorHAnsi" w:hAnsiTheme="minorHAnsi" w:cstheme="minorHAnsi"/>
          <w:b/>
          <w:szCs w:val="22"/>
        </w:rPr>
        <w:t>ut group</w:t>
      </w:r>
      <w:r>
        <w:rPr>
          <w:rFonts w:asciiTheme="minorHAnsi" w:hAnsiTheme="minorHAnsi" w:cstheme="minorHAnsi"/>
          <w:b/>
          <w:szCs w:val="22"/>
        </w:rPr>
        <w:t>(s)</w:t>
      </w:r>
    </w:p>
    <w:p w14:paraId="0B857B1D" w14:textId="77777777" w:rsidR="00450224" w:rsidRPr="00C11362" w:rsidRDefault="007124DE" w:rsidP="00C11362">
      <w:pPr>
        <w:pStyle w:val="ListParagraph"/>
        <w:numPr>
          <w:ilvl w:val="1"/>
          <w:numId w:val="46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Resource</w:t>
      </w:r>
      <w:r w:rsidR="00C11362">
        <w:rPr>
          <w:rFonts w:asciiTheme="minorHAnsi" w:hAnsiTheme="minorHAnsi" w:cstheme="minorHAnsi"/>
          <w:b/>
          <w:szCs w:val="22"/>
        </w:rPr>
        <w:t>, if applicable</w:t>
      </w:r>
    </w:p>
    <w:p w14:paraId="1AD0C880" w14:textId="77777777" w:rsidR="00450224" w:rsidRPr="00450224" w:rsidRDefault="00450224" w:rsidP="00450224">
      <w:pPr>
        <w:ind w:left="720" w:firstLine="720"/>
        <w:rPr>
          <w:rFonts w:asciiTheme="minorHAnsi" w:hAnsiTheme="minorHAnsi" w:cstheme="minorHAnsi"/>
          <w:b/>
          <w:szCs w:val="22"/>
          <w:highlight w:val="yellow"/>
        </w:rPr>
      </w:pPr>
    </w:p>
    <w:p w14:paraId="56A89C7B" w14:textId="77777777" w:rsidR="00984A06" w:rsidRPr="00D57629" w:rsidRDefault="00984A06" w:rsidP="00984A06">
      <w:pPr>
        <w:rPr>
          <w:rFonts w:asciiTheme="minorHAnsi" w:hAnsiTheme="minorHAnsi" w:cstheme="minorHAnsi"/>
          <w:b/>
          <w:i/>
          <w:sz w:val="24"/>
          <w:szCs w:val="22"/>
          <w:u w:val="single"/>
        </w:rPr>
      </w:pPr>
      <w:r w:rsidRPr="00D57629">
        <w:rPr>
          <w:rFonts w:asciiTheme="minorHAnsi" w:hAnsiTheme="minorHAnsi" w:cstheme="minorHAnsi"/>
          <w:b/>
          <w:i/>
          <w:sz w:val="24"/>
          <w:szCs w:val="22"/>
          <w:u w:val="single"/>
        </w:rPr>
        <w:t>PDF Header Information</w:t>
      </w:r>
    </w:p>
    <w:p w14:paraId="1D880D8D" w14:textId="77777777" w:rsidR="00C11362" w:rsidRDefault="00C11362" w:rsidP="00C11362">
      <w:pPr>
        <w:pStyle w:val="ListParagraph"/>
        <w:numPr>
          <w:ilvl w:val="0"/>
          <w:numId w:val="46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Change the header information on these reports:</w:t>
      </w:r>
    </w:p>
    <w:p w14:paraId="077C9F29" w14:textId="77777777" w:rsidR="00C11362" w:rsidRDefault="00C11362" w:rsidP="00C11362">
      <w:pPr>
        <w:pStyle w:val="ListParagraph"/>
        <w:numPr>
          <w:ilvl w:val="1"/>
          <w:numId w:val="46"/>
        </w:numPr>
        <w:rPr>
          <w:rFonts w:asciiTheme="minorHAnsi" w:hAnsiTheme="minorHAnsi" w:cstheme="minorHAnsi"/>
          <w:b/>
          <w:szCs w:val="22"/>
        </w:rPr>
      </w:pPr>
      <w:r w:rsidRPr="00C11362">
        <w:rPr>
          <w:rFonts w:asciiTheme="minorHAnsi" w:hAnsiTheme="minorHAnsi" w:cstheme="minorHAnsi"/>
          <w:b/>
          <w:szCs w:val="22"/>
        </w:rPr>
        <w:t>McaCutlistBaseReport.WorkOrderCoverSheet</w:t>
      </w:r>
    </w:p>
    <w:p w14:paraId="52F29F91" w14:textId="77777777" w:rsidR="00C11362" w:rsidRDefault="00C11362" w:rsidP="00C11362">
      <w:pPr>
        <w:pStyle w:val="ListParagraph"/>
        <w:numPr>
          <w:ilvl w:val="1"/>
          <w:numId w:val="46"/>
        </w:numPr>
        <w:rPr>
          <w:rFonts w:asciiTheme="minorHAnsi" w:hAnsiTheme="minorHAnsi" w:cstheme="minorHAnsi"/>
          <w:b/>
          <w:szCs w:val="22"/>
        </w:rPr>
      </w:pPr>
      <w:r w:rsidRPr="00C11362">
        <w:rPr>
          <w:rFonts w:asciiTheme="minorHAnsi" w:hAnsiTheme="minorHAnsi" w:cstheme="minorHAnsi"/>
          <w:b/>
          <w:szCs w:val="22"/>
        </w:rPr>
        <w:t>McaCutlistBaseReport.WorkOrderSummary</w:t>
      </w:r>
    </w:p>
    <w:p w14:paraId="40E055F1" w14:textId="77777777" w:rsidR="00C11362" w:rsidRDefault="00C11362" w:rsidP="00C11362">
      <w:pPr>
        <w:pStyle w:val="ListParagraph"/>
        <w:numPr>
          <w:ilvl w:val="1"/>
          <w:numId w:val="46"/>
        </w:numPr>
        <w:rPr>
          <w:rFonts w:asciiTheme="minorHAnsi" w:hAnsiTheme="minorHAnsi" w:cstheme="minorHAnsi"/>
          <w:b/>
          <w:szCs w:val="22"/>
        </w:rPr>
      </w:pPr>
      <w:r w:rsidRPr="00C11362">
        <w:rPr>
          <w:rFonts w:asciiTheme="minorHAnsi" w:hAnsiTheme="minorHAnsi" w:cstheme="minorHAnsi"/>
          <w:b/>
          <w:szCs w:val="22"/>
        </w:rPr>
        <w:t xml:space="preserve">McaCutlistBaseReport.WorkOrderDetail </w:t>
      </w:r>
      <w:r>
        <w:rPr>
          <w:rFonts w:asciiTheme="minorHAnsi" w:hAnsiTheme="minorHAnsi" w:cstheme="minorHAnsi"/>
          <w:b/>
          <w:szCs w:val="22"/>
        </w:rPr>
        <w:t>–</w:t>
      </w:r>
      <w:r w:rsidRPr="00C11362">
        <w:rPr>
          <w:rFonts w:asciiTheme="minorHAnsi" w:hAnsiTheme="minorHAnsi" w:cstheme="minorHAnsi"/>
          <w:b/>
          <w:szCs w:val="22"/>
        </w:rPr>
        <w:t xml:space="preserve"> L</w:t>
      </w:r>
    </w:p>
    <w:p w14:paraId="794DD756" w14:textId="77777777" w:rsidR="00C11362" w:rsidRDefault="00C11362" w:rsidP="00C11362">
      <w:pPr>
        <w:pStyle w:val="ListParagraph"/>
        <w:numPr>
          <w:ilvl w:val="1"/>
          <w:numId w:val="46"/>
        </w:numPr>
        <w:rPr>
          <w:rFonts w:asciiTheme="minorHAnsi" w:hAnsiTheme="minorHAnsi" w:cstheme="minorHAnsi"/>
          <w:b/>
          <w:szCs w:val="22"/>
        </w:rPr>
      </w:pPr>
      <w:r w:rsidRPr="00C11362">
        <w:rPr>
          <w:rFonts w:asciiTheme="minorHAnsi" w:hAnsiTheme="minorHAnsi" w:cstheme="minorHAnsi"/>
          <w:b/>
          <w:szCs w:val="22"/>
        </w:rPr>
        <w:t>McaCutlistBaseReport.WorkOrderDetail - S</w:t>
      </w:r>
    </w:p>
    <w:p w14:paraId="3A4B07D0" w14:textId="77777777" w:rsidR="00C11362" w:rsidRDefault="00C11362" w:rsidP="00C11362">
      <w:pPr>
        <w:pStyle w:val="ListParagraph"/>
        <w:ind w:left="1440"/>
        <w:rPr>
          <w:rFonts w:asciiTheme="minorHAnsi" w:hAnsiTheme="minorHAnsi" w:cstheme="minorHAnsi"/>
          <w:b/>
          <w:szCs w:val="22"/>
        </w:rPr>
      </w:pPr>
    </w:p>
    <w:p w14:paraId="6B777CEB" w14:textId="77777777" w:rsidR="00C11362" w:rsidRDefault="00B20DE1" w:rsidP="00C11362">
      <w:pPr>
        <w:pStyle w:val="ListParagraph"/>
        <w:numPr>
          <w:ilvl w:val="0"/>
          <w:numId w:val="46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Modify current layout, update field names and add fields for:</w:t>
      </w:r>
    </w:p>
    <w:p w14:paraId="620032B6" w14:textId="77777777" w:rsidR="00C11362" w:rsidRDefault="00C11362" w:rsidP="00C11362">
      <w:pPr>
        <w:pStyle w:val="ListParagraph"/>
        <w:numPr>
          <w:ilvl w:val="1"/>
          <w:numId w:val="46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B</w:t>
      </w:r>
      <w:r w:rsidRPr="00C11362">
        <w:rPr>
          <w:rFonts w:asciiTheme="minorHAnsi" w:hAnsiTheme="minorHAnsi" w:cstheme="minorHAnsi"/>
          <w:b/>
          <w:szCs w:val="22"/>
        </w:rPr>
        <w:t>uild schedule</w:t>
      </w:r>
      <w:r>
        <w:rPr>
          <w:rFonts w:asciiTheme="minorHAnsi" w:hAnsiTheme="minorHAnsi" w:cstheme="minorHAnsi"/>
          <w:b/>
          <w:szCs w:val="22"/>
        </w:rPr>
        <w:t xml:space="preserve"> number</w:t>
      </w:r>
    </w:p>
    <w:p w14:paraId="3CA66D53" w14:textId="77777777" w:rsidR="00C11362" w:rsidRDefault="00C11362" w:rsidP="00C11362">
      <w:pPr>
        <w:pStyle w:val="ListParagraph"/>
        <w:numPr>
          <w:ilvl w:val="1"/>
          <w:numId w:val="46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Total Units</w:t>
      </w:r>
    </w:p>
    <w:p w14:paraId="57BCD0A2" w14:textId="77777777" w:rsidR="00066E21" w:rsidRDefault="00066E21" w:rsidP="00066E21">
      <w:pPr>
        <w:pStyle w:val="ListParagraph"/>
        <w:rPr>
          <w:rFonts w:asciiTheme="minorHAnsi" w:hAnsiTheme="minorHAnsi" w:cstheme="minorHAnsi"/>
          <w:b/>
          <w:szCs w:val="22"/>
        </w:rPr>
      </w:pPr>
    </w:p>
    <w:p w14:paraId="019CBBA2" w14:textId="77777777" w:rsidR="00066E21" w:rsidRDefault="00066E21" w:rsidP="00066E21">
      <w:pPr>
        <w:pStyle w:val="ListParagraph"/>
        <w:numPr>
          <w:ilvl w:val="0"/>
          <w:numId w:val="46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Review current formatting to elimi</w:t>
      </w:r>
      <w:r w:rsidR="007124DE">
        <w:rPr>
          <w:rFonts w:asciiTheme="minorHAnsi" w:hAnsiTheme="minorHAnsi" w:cstheme="minorHAnsi"/>
          <w:b/>
          <w:szCs w:val="22"/>
        </w:rPr>
        <w:t>nate unnecessary blank pages.</w:t>
      </w:r>
    </w:p>
    <w:p w14:paraId="74D6F517" w14:textId="77777777" w:rsidR="00C11362" w:rsidRDefault="00C11362" w:rsidP="00C11362">
      <w:pPr>
        <w:pStyle w:val="ListParagraph"/>
        <w:ind w:left="1440"/>
        <w:rPr>
          <w:rFonts w:asciiTheme="minorHAnsi" w:hAnsiTheme="minorHAnsi" w:cstheme="minorHAnsi"/>
          <w:b/>
          <w:szCs w:val="22"/>
        </w:rPr>
      </w:pPr>
    </w:p>
    <w:p w14:paraId="758558E2" w14:textId="77777777" w:rsidR="00C11362" w:rsidRDefault="00C11362" w:rsidP="00C11362">
      <w:pPr>
        <w:pStyle w:val="ListParagraph"/>
        <w:numPr>
          <w:ilvl w:val="0"/>
          <w:numId w:val="46"/>
        </w:numPr>
        <w:rPr>
          <w:rFonts w:asciiTheme="minorHAnsi" w:hAnsiTheme="minorHAnsi" w:cstheme="minorHAnsi"/>
          <w:b/>
          <w:szCs w:val="22"/>
        </w:rPr>
      </w:pPr>
      <w:r w:rsidRPr="00385AA2">
        <w:rPr>
          <w:rFonts w:asciiTheme="minorHAnsi" w:hAnsiTheme="minorHAnsi" w:cstheme="minorHAnsi"/>
          <w:b/>
          <w:szCs w:val="22"/>
        </w:rPr>
        <w:t xml:space="preserve">Adding this information </w:t>
      </w:r>
      <w:r w:rsidR="00BC1BA9" w:rsidRPr="00385AA2">
        <w:rPr>
          <w:rFonts w:asciiTheme="minorHAnsi" w:hAnsiTheme="minorHAnsi" w:cstheme="minorHAnsi"/>
          <w:b/>
          <w:szCs w:val="22"/>
        </w:rPr>
        <w:t>al</w:t>
      </w:r>
      <w:r w:rsidR="00BC1BA9">
        <w:rPr>
          <w:rFonts w:asciiTheme="minorHAnsi" w:hAnsiTheme="minorHAnsi" w:cstheme="minorHAnsi"/>
          <w:b/>
          <w:szCs w:val="22"/>
        </w:rPr>
        <w:t>l</w:t>
      </w:r>
      <w:r w:rsidR="00BC1BA9" w:rsidRPr="00385AA2">
        <w:rPr>
          <w:rFonts w:asciiTheme="minorHAnsi" w:hAnsiTheme="minorHAnsi" w:cstheme="minorHAnsi"/>
          <w:b/>
          <w:szCs w:val="22"/>
        </w:rPr>
        <w:t>ows</w:t>
      </w:r>
      <w:r w:rsidRPr="00385AA2">
        <w:rPr>
          <w:rFonts w:asciiTheme="minorHAnsi" w:hAnsiTheme="minorHAnsi" w:cstheme="minorHAnsi"/>
          <w:b/>
          <w:szCs w:val="22"/>
        </w:rPr>
        <w:t xml:space="preserve"> side department personnel to audit for errors before providing sheets to production. This will reduce the number of reworks and scrapped material.</w:t>
      </w:r>
    </w:p>
    <w:p w14:paraId="17AFC047" w14:textId="77777777" w:rsidR="00AD04E9" w:rsidRPr="00AD04E9" w:rsidRDefault="00AD04E9" w:rsidP="00AD04E9">
      <w:pPr>
        <w:pStyle w:val="ListParagraph"/>
        <w:rPr>
          <w:rFonts w:asciiTheme="minorHAnsi" w:hAnsiTheme="minorHAnsi" w:cstheme="minorHAnsi"/>
          <w:b/>
          <w:szCs w:val="22"/>
        </w:rPr>
      </w:pPr>
    </w:p>
    <w:p w14:paraId="4C70261B" w14:textId="77777777" w:rsidR="00AD04E9" w:rsidRDefault="00AD04E9" w:rsidP="00AD04E9">
      <w:pPr>
        <w:rPr>
          <w:rFonts w:asciiTheme="minorHAnsi" w:hAnsiTheme="minorHAnsi" w:cstheme="minorHAnsi"/>
          <w:b/>
          <w:szCs w:val="22"/>
        </w:rPr>
      </w:pPr>
    </w:p>
    <w:p w14:paraId="0572AA23" w14:textId="77777777" w:rsidR="00AD04E9" w:rsidRDefault="00AD04E9" w:rsidP="00AD04E9">
      <w:pPr>
        <w:rPr>
          <w:rFonts w:asciiTheme="minorHAnsi" w:hAnsiTheme="minorHAnsi" w:cstheme="minorHAnsi"/>
          <w:b/>
          <w:szCs w:val="22"/>
        </w:rPr>
      </w:pPr>
    </w:p>
    <w:p w14:paraId="1AF5A967" w14:textId="77777777" w:rsidR="00AD04E9" w:rsidRDefault="00AD04E9" w:rsidP="00AD04E9">
      <w:pPr>
        <w:rPr>
          <w:rFonts w:asciiTheme="minorHAnsi" w:hAnsiTheme="minorHAnsi" w:cstheme="minorHAnsi"/>
          <w:b/>
          <w:szCs w:val="22"/>
        </w:rPr>
      </w:pPr>
    </w:p>
    <w:p w14:paraId="5D70A018" w14:textId="77777777" w:rsidR="00AD04E9" w:rsidRDefault="00AD04E9" w:rsidP="00AD04E9">
      <w:pPr>
        <w:rPr>
          <w:rFonts w:asciiTheme="minorHAnsi" w:hAnsiTheme="minorHAnsi" w:cstheme="minorHAnsi"/>
          <w:b/>
          <w:szCs w:val="22"/>
        </w:rPr>
      </w:pPr>
    </w:p>
    <w:p w14:paraId="44BAA417" w14:textId="77777777" w:rsidR="00AD04E9" w:rsidRDefault="00AD04E9" w:rsidP="00AD04E9">
      <w:pPr>
        <w:rPr>
          <w:rFonts w:asciiTheme="minorHAnsi" w:hAnsiTheme="minorHAnsi" w:cstheme="minorHAnsi"/>
          <w:b/>
          <w:szCs w:val="22"/>
        </w:rPr>
      </w:pPr>
    </w:p>
    <w:p w14:paraId="4735EB5C" w14:textId="77777777" w:rsidR="00AD04E9" w:rsidRDefault="00AD04E9" w:rsidP="00AD04E9">
      <w:pPr>
        <w:rPr>
          <w:rFonts w:asciiTheme="minorHAnsi" w:hAnsiTheme="minorHAnsi" w:cstheme="minorHAnsi"/>
          <w:b/>
          <w:szCs w:val="22"/>
        </w:rPr>
      </w:pPr>
    </w:p>
    <w:p w14:paraId="7A92FC90" w14:textId="77777777" w:rsidR="00AD04E9" w:rsidRDefault="00AD04E9" w:rsidP="00AD04E9">
      <w:pPr>
        <w:rPr>
          <w:rFonts w:asciiTheme="minorHAnsi" w:hAnsiTheme="minorHAnsi" w:cstheme="minorHAnsi"/>
          <w:b/>
          <w:szCs w:val="22"/>
        </w:rPr>
      </w:pPr>
    </w:p>
    <w:p w14:paraId="73F01FD6" w14:textId="77777777" w:rsidR="00AD04E9" w:rsidRDefault="00AD04E9" w:rsidP="00AD04E9">
      <w:pPr>
        <w:rPr>
          <w:rFonts w:asciiTheme="minorHAnsi" w:hAnsiTheme="minorHAnsi" w:cstheme="minorHAnsi"/>
          <w:b/>
          <w:szCs w:val="22"/>
        </w:rPr>
      </w:pPr>
    </w:p>
    <w:p w14:paraId="5E025AF0" w14:textId="77777777" w:rsidR="00AD04E9" w:rsidRDefault="00AD04E9" w:rsidP="00AD04E9">
      <w:pPr>
        <w:rPr>
          <w:rFonts w:asciiTheme="minorHAnsi" w:hAnsiTheme="minorHAnsi" w:cstheme="minorHAnsi"/>
          <w:b/>
          <w:szCs w:val="22"/>
        </w:rPr>
      </w:pPr>
    </w:p>
    <w:p w14:paraId="1B678F51" w14:textId="77777777" w:rsidR="00AD04E9" w:rsidRDefault="00AD04E9" w:rsidP="00AD04E9">
      <w:pPr>
        <w:rPr>
          <w:rFonts w:asciiTheme="minorHAnsi" w:hAnsiTheme="minorHAnsi" w:cstheme="minorHAnsi"/>
          <w:b/>
          <w:szCs w:val="22"/>
        </w:rPr>
      </w:pPr>
    </w:p>
    <w:p w14:paraId="6EF1E001" w14:textId="77777777" w:rsidR="00AD04E9" w:rsidRDefault="00AD04E9" w:rsidP="00AD04E9">
      <w:pPr>
        <w:rPr>
          <w:rFonts w:asciiTheme="minorHAnsi" w:hAnsiTheme="minorHAnsi" w:cstheme="minorHAnsi"/>
          <w:b/>
          <w:szCs w:val="22"/>
        </w:rPr>
      </w:pPr>
    </w:p>
    <w:p w14:paraId="502B6E70" w14:textId="77777777" w:rsidR="00AD04E9" w:rsidRDefault="00AD04E9" w:rsidP="00AD04E9">
      <w:pPr>
        <w:rPr>
          <w:rFonts w:asciiTheme="minorHAnsi" w:hAnsiTheme="minorHAnsi" w:cstheme="minorHAnsi"/>
          <w:b/>
          <w:szCs w:val="22"/>
        </w:rPr>
      </w:pPr>
    </w:p>
    <w:p w14:paraId="2D38A411" w14:textId="77777777" w:rsidR="00AD04E9" w:rsidRPr="00AD04E9" w:rsidRDefault="00AD04E9" w:rsidP="00AD04E9">
      <w:pPr>
        <w:rPr>
          <w:rFonts w:asciiTheme="minorHAnsi" w:hAnsiTheme="minorHAnsi" w:cstheme="minorHAnsi"/>
          <w:b/>
          <w:szCs w:val="22"/>
        </w:rPr>
      </w:pPr>
    </w:p>
    <w:p w14:paraId="70FAF0CC" w14:textId="77777777" w:rsidR="008B641C" w:rsidRPr="00845ED6" w:rsidRDefault="00624565" w:rsidP="00E6001D">
      <w:pPr>
        <w:pStyle w:val="Heading2"/>
        <w:rPr>
          <w:rFonts w:asciiTheme="minorHAnsi" w:hAnsiTheme="minorHAnsi" w:cstheme="minorHAnsi"/>
          <w:szCs w:val="22"/>
        </w:rPr>
      </w:pPr>
      <w:bookmarkStart w:id="3" w:name="_Toc43140328"/>
      <w:r w:rsidRPr="00845ED6">
        <w:rPr>
          <w:rFonts w:asciiTheme="minorHAnsi" w:hAnsiTheme="minorHAnsi" w:cstheme="minorHAnsi"/>
          <w:szCs w:val="22"/>
        </w:rPr>
        <w:lastRenderedPageBreak/>
        <w:t>Funct</w:t>
      </w:r>
      <w:r w:rsidR="00215002" w:rsidRPr="00845ED6">
        <w:rPr>
          <w:rFonts w:asciiTheme="minorHAnsi" w:hAnsiTheme="minorHAnsi" w:cstheme="minorHAnsi"/>
          <w:szCs w:val="22"/>
        </w:rPr>
        <w:t>ionality</w:t>
      </w:r>
      <w:bookmarkEnd w:id="3"/>
    </w:p>
    <w:p w14:paraId="65F4AD08" w14:textId="77777777" w:rsidR="005C439C" w:rsidRPr="004B3DCF" w:rsidRDefault="00E83A21" w:rsidP="00A42665">
      <w:pPr>
        <w:widowControl/>
        <w:rPr>
          <w:rFonts w:asciiTheme="minorHAnsi" w:hAnsiTheme="minorHAnsi" w:cstheme="minorHAnsi"/>
          <w:noProof/>
          <w:szCs w:val="22"/>
        </w:rPr>
      </w:pPr>
      <w:r w:rsidRPr="004B3DCF">
        <w:rPr>
          <w:rFonts w:asciiTheme="minorHAnsi" w:hAnsiTheme="minorHAnsi" w:cstheme="minorHAnsi"/>
          <w:noProof/>
          <w:szCs w:val="22"/>
        </w:rPr>
        <w:t>Put the specifics of the requested change in this section – include screenshot mock-ups, data requirements, workflow changes, calculations and anything else needed to perform this change.</w:t>
      </w:r>
    </w:p>
    <w:p w14:paraId="769EED89" w14:textId="77777777" w:rsidR="00E6001D" w:rsidRDefault="00E6001D" w:rsidP="00A42665">
      <w:pPr>
        <w:widowControl/>
        <w:rPr>
          <w:rFonts w:asciiTheme="minorHAnsi" w:hAnsiTheme="minorHAnsi" w:cstheme="minorHAnsi"/>
          <w:noProof/>
          <w:szCs w:val="22"/>
        </w:rPr>
      </w:pPr>
    </w:p>
    <w:p w14:paraId="4A0B949C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McaCutlistBaseReport.WorkOrderSummary</w:t>
      </w:r>
    </w:p>
    <w:p w14:paraId="3950F79E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McaCutlistBaseReport.WorkOrderCoverSheet</w:t>
      </w:r>
    </w:p>
    <w:p w14:paraId="72384528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73C20AC9" w14:textId="77777777" w:rsidR="00D57629" w:rsidRDefault="00D57629" w:rsidP="00D57629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Reports are showing 24 of each module (14127198 &amp; 14127197) for the following Prefixes:</w:t>
      </w:r>
    </w:p>
    <w:p w14:paraId="7624B994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noProof/>
          <w:szCs w:val="22"/>
        </w:rPr>
        <w:drawing>
          <wp:inline distT="0" distB="0" distL="0" distR="0" wp14:anchorId="3FDC0250" wp14:editId="765199D1">
            <wp:extent cx="6400800" cy="1503045"/>
            <wp:effectExtent l="19050" t="19050" r="19050" b="209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50304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9F046A4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noProof/>
          <w:szCs w:val="22"/>
        </w:rPr>
        <w:drawing>
          <wp:inline distT="0" distB="0" distL="0" distR="0" wp14:anchorId="3386D033" wp14:editId="55EE164F">
            <wp:extent cx="6400800" cy="1876425"/>
            <wp:effectExtent l="19050" t="19050" r="19050" b="285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764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1D306BB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noProof/>
          <w:szCs w:val="22"/>
        </w:rPr>
        <w:drawing>
          <wp:inline distT="0" distB="0" distL="0" distR="0" wp14:anchorId="29DAB01D" wp14:editId="45A31317">
            <wp:extent cx="6400800" cy="2194560"/>
            <wp:effectExtent l="19050" t="19050" r="19050" b="152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1945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7B5DEDE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4733C78F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287B9BC8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2914118A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01F1925C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2B8881E1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2EEB5FE5" w14:textId="77777777" w:rsidR="00D57629" w:rsidRDefault="00D57629" w:rsidP="00D57629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lastRenderedPageBreak/>
        <w:t>However, because each module is used twice in each sales order, the correct total should be 48.</w:t>
      </w:r>
    </w:p>
    <w:p w14:paraId="16CAA5CB" w14:textId="77777777" w:rsidR="00D57629" w:rsidRDefault="00D57629" w:rsidP="00D57629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In View Cutlist Records, the modules are listed a total of 48 times (twice for each sales order).</w:t>
      </w:r>
    </w:p>
    <w:p w14:paraId="774708CD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C2028EF" wp14:editId="18CF088E">
                <wp:simplePos x="0" y="0"/>
                <wp:positionH relativeFrom="column">
                  <wp:posOffset>4578350</wp:posOffset>
                </wp:positionH>
                <wp:positionV relativeFrom="paragraph">
                  <wp:posOffset>2200910</wp:posOffset>
                </wp:positionV>
                <wp:extent cx="556260" cy="325120"/>
                <wp:effectExtent l="0" t="0" r="15240" b="1778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25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59846" id="Rectangle 60" o:spid="_x0000_s1026" style="position:absolute;margin-left:360.5pt;margin-top:173.3pt;width:43.8pt;height:25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987FE1C" wp14:editId="512C5FCC">
                <wp:simplePos x="0" y="0"/>
                <wp:positionH relativeFrom="column">
                  <wp:posOffset>4575810</wp:posOffset>
                </wp:positionH>
                <wp:positionV relativeFrom="paragraph">
                  <wp:posOffset>1902460</wp:posOffset>
                </wp:positionV>
                <wp:extent cx="556260" cy="303530"/>
                <wp:effectExtent l="0" t="0" r="15240" b="2032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035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C0E8D" id="Rectangle 57" o:spid="_x0000_s1026" style="position:absolute;margin-left:360.3pt;margin-top:149.8pt;width:43.8pt;height:23.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E63F6F8" wp14:editId="4C06441C">
                <wp:simplePos x="0" y="0"/>
                <wp:positionH relativeFrom="column">
                  <wp:posOffset>4575810</wp:posOffset>
                </wp:positionH>
                <wp:positionV relativeFrom="paragraph">
                  <wp:posOffset>1602105</wp:posOffset>
                </wp:positionV>
                <wp:extent cx="556260" cy="303530"/>
                <wp:effectExtent l="0" t="0" r="15240" b="2032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035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B8BEF" id="Rectangle 55" o:spid="_x0000_s1026" style="position:absolute;margin-left:360.3pt;margin-top:126.15pt;width:43.8pt;height:23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76FD2F8" wp14:editId="07FD440C">
                <wp:simplePos x="0" y="0"/>
                <wp:positionH relativeFrom="column">
                  <wp:posOffset>4577715</wp:posOffset>
                </wp:positionH>
                <wp:positionV relativeFrom="paragraph">
                  <wp:posOffset>1283970</wp:posOffset>
                </wp:positionV>
                <wp:extent cx="556895" cy="303530"/>
                <wp:effectExtent l="0" t="0" r="14605" b="2032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035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1744C" id="Rectangle 52" o:spid="_x0000_s1026" style="position:absolute;margin-left:360.45pt;margin-top:101.1pt;width:43.85pt;height:23.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" filled="f" strokecolor="red" strokeweight="2pt"/>
            </w:pict>
          </mc:Fallback>
        </mc:AlternateContent>
      </w:r>
      <w:r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1A282C92" wp14:editId="124296F6">
            <wp:extent cx="6400800" cy="2544445"/>
            <wp:effectExtent l="19050" t="19050" r="19050" b="273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54444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B29992E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05E66B88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JCO &gt; Production Control &gt; Inquiries &gt; Cutlist &gt; View Cutlist Records</w:t>
      </w:r>
    </w:p>
    <w:p w14:paraId="73B7F095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JCO &gt; Production Control &gt; Reports &gt; Cutlist &gt; Generate Cutlist Files and Cutlist Reports</w:t>
      </w:r>
    </w:p>
    <w:p w14:paraId="72957C76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McaCutlistBaseReport.WorkOrderDetail – L</w:t>
      </w:r>
    </w:p>
    <w:p w14:paraId="6BD4B047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McaCutlistBaseReport.WorkOrderDetail – S</w:t>
      </w:r>
    </w:p>
    <w:p w14:paraId="597B85E8" w14:textId="77777777" w:rsidR="00C9404E" w:rsidRDefault="00C9404E" w:rsidP="00C9404E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McaCutlistBaseReport.WorkOrderSummary</w:t>
      </w:r>
    </w:p>
    <w:p w14:paraId="72CD07B2" w14:textId="77777777" w:rsidR="00C9404E" w:rsidRDefault="00C9404E" w:rsidP="00D5762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McaCutlistBaseReport.WorkOrderCoverSheet</w:t>
      </w:r>
    </w:p>
    <w:p w14:paraId="3EAD1F84" w14:textId="77777777" w:rsidR="00D57629" w:rsidRDefault="00D57629" w:rsidP="00D57629">
      <w:pPr>
        <w:rPr>
          <w:rFonts w:asciiTheme="minorHAnsi" w:hAnsiTheme="minorHAnsi" w:cstheme="minorHAnsi"/>
          <w:szCs w:val="22"/>
        </w:rPr>
      </w:pPr>
    </w:p>
    <w:p w14:paraId="129EDB81" w14:textId="77777777" w:rsidR="00D57629" w:rsidRDefault="00D57629" w:rsidP="00D57629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Add Per Series to cutlist records and calculate quantities correctly (based on multiples).</w:t>
      </w:r>
    </w:p>
    <w:p w14:paraId="7357A174" w14:textId="77777777" w:rsidR="00D57629" w:rsidRDefault="00D57629" w:rsidP="00D57629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Per series can be found in BOM Lines:</w:t>
      </w:r>
    </w:p>
    <w:p w14:paraId="03D9C4D3" w14:textId="77777777" w:rsidR="005455FE" w:rsidRDefault="005455FE" w:rsidP="00D57629">
      <w:pPr>
        <w:rPr>
          <w:rFonts w:asciiTheme="minorHAnsi" w:hAnsiTheme="minorHAnsi" w:cstheme="minorHAnsi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FA61E81" wp14:editId="42ED0B1D">
                <wp:simplePos x="0" y="0"/>
                <wp:positionH relativeFrom="column">
                  <wp:posOffset>4121150</wp:posOffset>
                </wp:positionH>
                <wp:positionV relativeFrom="paragraph">
                  <wp:posOffset>385445</wp:posOffset>
                </wp:positionV>
                <wp:extent cx="520700" cy="419100"/>
                <wp:effectExtent l="0" t="0" r="12700" b="1905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419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9173D" id="Rectangle 51" o:spid="_x0000_s1026" style="position:absolute;margin-left:324.5pt;margin-top:30.35pt;width:41pt;height:3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" filled="f" strokecolor="red" strokeweight="2pt"/>
            </w:pict>
          </mc:Fallback>
        </mc:AlternateContent>
      </w:r>
      <w:r w:rsidRPr="005455FE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1AD01F9E" wp14:editId="3D59C033">
            <wp:extent cx="6400800" cy="787400"/>
            <wp:effectExtent l="19050" t="19050" r="19050" b="1270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874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p w14:paraId="5460727F" w14:textId="77777777" w:rsidR="005455FE" w:rsidRDefault="005455FE" w:rsidP="00D57629">
      <w:pPr>
        <w:rPr>
          <w:rFonts w:asciiTheme="minorHAnsi" w:hAnsiTheme="minorHAnsi" w:cstheme="minorHAnsi"/>
          <w:szCs w:val="22"/>
        </w:rPr>
      </w:pPr>
    </w:p>
    <w:p w14:paraId="1315538C" w14:textId="77777777" w:rsidR="00D57629" w:rsidRDefault="00D57629" w:rsidP="00D57629">
      <w:pPr>
        <w:rPr>
          <w:rFonts w:asciiTheme="minorHAnsi" w:hAnsiTheme="minorHAnsi" w:cstheme="minorHAnsi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72F292A" wp14:editId="274AF26C">
                <wp:simplePos x="0" y="0"/>
                <wp:positionH relativeFrom="column">
                  <wp:posOffset>2780665</wp:posOffset>
                </wp:positionH>
                <wp:positionV relativeFrom="paragraph">
                  <wp:posOffset>1068070</wp:posOffset>
                </wp:positionV>
                <wp:extent cx="1282700" cy="300355"/>
                <wp:effectExtent l="0" t="0" r="12700" b="2349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299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E4B71" id="Rectangle 50" o:spid="_x0000_s1026" style="position:absolute;margin-left:218.95pt;margin-top:84.1pt;width:101pt;height:23.6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142DBA0" wp14:editId="7CF03A0D">
                <wp:simplePos x="0" y="0"/>
                <wp:positionH relativeFrom="column">
                  <wp:posOffset>569595</wp:posOffset>
                </wp:positionH>
                <wp:positionV relativeFrom="paragraph">
                  <wp:posOffset>405765</wp:posOffset>
                </wp:positionV>
                <wp:extent cx="566420" cy="116205"/>
                <wp:effectExtent l="0" t="0" r="24130" b="1714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85" cy="1155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7EB521" id="Rectangle 48" o:spid="_x0000_s1026" style="position:absolute;margin-left:44.85pt;margin-top:31.95pt;width:44.6pt;height:9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" filled="f" strokecolor="red" strokeweight="2pt"/>
            </w:pict>
          </mc:Fallback>
        </mc:AlternateContent>
      </w:r>
      <w:r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26EFF604" wp14:editId="5EBDCF0B">
            <wp:extent cx="4118610" cy="1463040"/>
            <wp:effectExtent l="19050" t="19050" r="15240" b="2286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14630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432DA6E" w14:textId="77777777" w:rsidR="00C9404E" w:rsidRDefault="00C9404E" w:rsidP="00D57629">
      <w:pPr>
        <w:rPr>
          <w:rFonts w:asciiTheme="minorHAnsi" w:hAnsiTheme="minorHAnsi" w:cstheme="minorHAnsi"/>
          <w:szCs w:val="22"/>
        </w:rPr>
      </w:pPr>
    </w:p>
    <w:p w14:paraId="1DF28D1F" w14:textId="77777777" w:rsidR="00C9404E" w:rsidRDefault="00C9404E" w:rsidP="00D57629">
      <w:pPr>
        <w:rPr>
          <w:rFonts w:asciiTheme="minorHAnsi" w:hAnsiTheme="minorHAnsi" w:cstheme="minorHAnsi"/>
          <w:szCs w:val="22"/>
        </w:rPr>
      </w:pPr>
    </w:p>
    <w:p w14:paraId="7D1CABF5" w14:textId="77777777" w:rsidR="00C9404E" w:rsidRDefault="00C9404E" w:rsidP="00D57629">
      <w:pPr>
        <w:rPr>
          <w:rFonts w:asciiTheme="minorHAnsi" w:hAnsiTheme="minorHAnsi" w:cstheme="minorHAnsi"/>
          <w:szCs w:val="22"/>
        </w:rPr>
      </w:pPr>
    </w:p>
    <w:p w14:paraId="4FFDE411" w14:textId="77777777" w:rsidR="005455FE" w:rsidRDefault="005455FE" w:rsidP="00D57629">
      <w:pPr>
        <w:rPr>
          <w:rFonts w:asciiTheme="minorHAnsi" w:hAnsiTheme="minorHAnsi" w:cstheme="minorHAnsi"/>
          <w:szCs w:val="22"/>
        </w:rPr>
      </w:pPr>
    </w:p>
    <w:p w14:paraId="5A234900" w14:textId="77777777" w:rsidR="00C9404E" w:rsidRDefault="00C9404E" w:rsidP="00D57629">
      <w:pPr>
        <w:rPr>
          <w:rFonts w:asciiTheme="minorHAnsi" w:hAnsiTheme="minorHAnsi" w:cstheme="minorHAnsi"/>
          <w:szCs w:val="22"/>
        </w:rPr>
      </w:pPr>
    </w:p>
    <w:p w14:paraId="16B46343" w14:textId="77777777" w:rsidR="00C9404E" w:rsidRDefault="00C9404E" w:rsidP="00D57629">
      <w:pPr>
        <w:rPr>
          <w:rFonts w:asciiTheme="minorHAnsi" w:hAnsiTheme="minorHAnsi" w:cstheme="minorHAnsi"/>
          <w:szCs w:val="22"/>
        </w:rPr>
      </w:pPr>
    </w:p>
    <w:p w14:paraId="2150C826" w14:textId="77777777" w:rsidR="00D57629" w:rsidRDefault="00D57629" w:rsidP="00D57629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lastRenderedPageBreak/>
        <w:t>Add Per Series to Cutlist table (View Cutlist Records):</w:t>
      </w:r>
    </w:p>
    <w:p w14:paraId="331B263C" w14:textId="77777777" w:rsidR="00D57629" w:rsidRDefault="00D57629" w:rsidP="00D57629">
      <w:pPr>
        <w:rPr>
          <w:rFonts w:asciiTheme="minorHAnsi" w:hAnsiTheme="minorHAnsi" w:cstheme="minorHAnsi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2BCBFCD" wp14:editId="0E16D70B">
                <wp:simplePos x="0" y="0"/>
                <wp:positionH relativeFrom="column">
                  <wp:posOffset>2597150</wp:posOffset>
                </wp:positionH>
                <wp:positionV relativeFrom="paragraph">
                  <wp:posOffset>2059940</wp:posOffset>
                </wp:positionV>
                <wp:extent cx="528320" cy="134620"/>
                <wp:effectExtent l="0" t="0" r="24130" b="1778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20" cy="134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62B14" id="Rectangle 46" o:spid="_x0000_s1026" style="position:absolute;margin-left:204.5pt;margin-top:162.2pt;width:41.6pt;height:10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D4483FC" wp14:editId="68881CDB">
                <wp:simplePos x="0" y="0"/>
                <wp:positionH relativeFrom="column">
                  <wp:posOffset>421005</wp:posOffset>
                </wp:positionH>
                <wp:positionV relativeFrom="paragraph">
                  <wp:posOffset>744855</wp:posOffset>
                </wp:positionV>
                <wp:extent cx="524510" cy="104775"/>
                <wp:effectExtent l="0" t="0" r="27940" b="285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104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9E2EA" id="Rectangle 45" o:spid="_x0000_s1026" style="position:absolute;margin-left:33.15pt;margin-top:58.65pt;width:41.3pt;height:8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" filled="f" strokecolor="red" strokeweight="2pt"/>
            </w:pict>
          </mc:Fallback>
        </mc:AlternateContent>
      </w:r>
      <w:r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48C7F43F" wp14:editId="39F1E3F0">
            <wp:extent cx="3657600" cy="2202815"/>
            <wp:effectExtent l="19050" t="19050" r="19050" b="260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0281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39689C3" w14:textId="77777777" w:rsidR="00D57629" w:rsidRDefault="00D57629" w:rsidP="00D57629">
      <w:pPr>
        <w:rPr>
          <w:rFonts w:asciiTheme="minorHAnsi" w:hAnsiTheme="minorHAnsi" w:cstheme="minorHAnsi"/>
          <w:szCs w:val="22"/>
        </w:rPr>
      </w:pPr>
    </w:p>
    <w:p w14:paraId="312FDFFF" w14:textId="77777777" w:rsidR="00D57629" w:rsidRDefault="00D57629" w:rsidP="00D57629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Add Per Series to Cutlist Reports and apply correct calculations to quantities. </w:t>
      </w:r>
    </w:p>
    <w:p w14:paraId="14B11188" w14:textId="77777777" w:rsidR="00D57629" w:rsidRDefault="00D57629" w:rsidP="00D57629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Before:</w:t>
      </w:r>
    </w:p>
    <w:p w14:paraId="67FA445A" w14:textId="77777777" w:rsidR="005455FE" w:rsidRDefault="005455FE" w:rsidP="00D57629">
      <w:pPr>
        <w:rPr>
          <w:rFonts w:asciiTheme="minorHAnsi" w:hAnsiTheme="minorHAnsi" w:cstheme="minorHAnsi"/>
          <w:szCs w:val="22"/>
        </w:rPr>
      </w:pPr>
      <w:r w:rsidRPr="005455FE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0FC239DE" wp14:editId="2932BEA9">
            <wp:extent cx="6400800" cy="1840230"/>
            <wp:effectExtent l="19050" t="19050" r="19050" b="266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023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p w14:paraId="071D2882" w14:textId="77777777" w:rsidR="00D57629" w:rsidRDefault="00D57629" w:rsidP="00D57629">
      <w:pPr>
        <w:rPr>
          <w:rFonts w:asciiTheme="minorHAnsi" w:hAnsiTheme="minorHAnsi" w:cstheme="minorHAnsi"/>
          <w:szCs w:val="22"/>
        </w:rPr>
      </w:pPr>
    </w:p>
    <w:p w14:paraId="04A7C7B7" w14:textId="77777777" w:rsidR="000612E0" w:rsidRDefault="00D57629" w:rsidP="00D57629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After:</w:t>
      </w:r>
    </w:p>
    <w:p w14:paraId="33A56BB5" w14:textId="77777777" w:rsidR="000612E0" w:rsidRDefault="000612E0" w:rsidP="00D57629">
      <w:pPr>
        <w:rPr>
          <w:rFonts w:asciiTheme="minorHAnsi" w:hAnsiTheme="minorHAnsi" w:cstheme="minorHAnsi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AC9180A" wp14:editId="2FABE56A">
                <wp:simplePos x="0" y="0"/>
                <wp:positionH relativeFrom="column">
                  <wp:posOffset>95250</wp:posOffset>
                </wp:positionH>
                <wp:positionV relativeFrom="paragraph">
                  <wp:posOffset>1446530</wp:posOffset>
                </wp:positionV>
                <wp:extent cx="869950" cy="438150"/>
                <wp:effectExtent l="0" t="0" r="25400" b="1905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438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46C09" id="Rectangle 62" o:spid="_x0000_s1026" style="position:absolute;margin-left:7.5pt;margin-top:113.9pt;width:68.5pt;height:34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" filled="f" strokecolor="red" strokeweight="2pt"/>
            </w:pict>
          </mc:Fallback>
        </mc:AlternateContent>
      </w:r>
      <w:r w:rsidRPr="000612E0">
        <w:rPr>
          <w:rFonts w:asciiTheme="minorHAnsi" w:hAnsiTheme="minorHAnsi" w:cstheme="minorHAnsi"/>
          <w:noProof/>
          <w:szCs w:val="22"/>
        </w:rPr>
        <w:drawing>
          <wp:inline distT="0" distB="0" distL="0" distR="0" wp14:anchorId="708CECAB" wp14:editId="6960622A">
            <wp:extent cx="6400800" cy="1868805"/>
            <wp:effectExtent l="19050" t="19050" r="19050" b="171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6880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p w14:paraId="6C21C961" w14:textId="77777777" w:rsidR="00D57629" w:rsidRDefault="00D57629" w:rsidP="00D57629">
      <w:pPr>
        <w:rPr>
          <w:rFonts w:asciiTheme="minorHAnsi" w:hAnsiTheme="minorHAnsi" w:cstheme="minorHAnsi"/>
          <w:szCs w:val="22"/>
        </w:rPr>
      </w:pPr>
    </w:p>
    <w:p w14:paraId="67378B24" w14:textId="77777777" w:rsidR="00D57629" w:rsidRDefault="00D57629" w:rsidP="00D57629">
      <w:pPr>
        <w:rPr>
          <w:rFonts w:asciiTheme="minorHAnsi" w:hAnsiTheme="minorHAnsi" w:cstheme="minorHAnsi"/>
          <w:szCs w:val="22"/>
        </w:rPr>
      </w:pPr>
    </w:p>
    <w:p w14:paraId="58E1DC7D" w14:textId="77777777" w:rsidR="00D57629" w:rsidRDefault="00D57629" w:rsidP="00D57629">
      <w:p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On the Cutlist Detail Reports, change the calculation of the Quantity field to account for “Per Series”</w:t>
      </w:r>
    </w:p>
    <w:p w14:paraId="6BD47D47" w14:textId="77777777" w:rsidR="00D57629" w:rsidRDefault="00D57629" w:rsidP="00D57629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If Per Series multiple = 2, divide the quantity by 2</w:t>
      </w:r>
    </w:p>
    <w:p w14:paraId="51D6ECC6" w14:textId="77777777" w:rsidR="00D57629" w:rsidRDefault="00D57629" w:rsidP="00D57629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If Per series multiple = 3, divide the quantity by 3</w:t>
      </w:r>
    </w:p>
    <w:p w14:paraId="3D465BFE" w14:textId="77777777" w:rsidR="00611B5F" w:rsidRDefault="00611B5F" w:rsidP="00611B5F">
      <w:pPr>
        <w:rPr>
          <w:rFonts w:asciiTheme="minorHAnsi" w:hAnsiTheme="minorHAnsi" w:cstheme="minorHAnsi"/>
          <w:szCs w:val="22"/>
        </w:rPr>
      </w:pPr>
    </w:p>
    <w:p w14:paraId="4709CAE9" w14:textId="4C1F06E6" w:rsidR="0021297F" w:rsidRPr="00D57629" w:rsidRDefault="00E710CB" w:rsidP="0021297F">
      <w:pPr>
        <w:rPr>
          <w:rFonts w:asciiTheme="minorHAnsi" w:hAnsiTheme="minorHAnsi" w:cstheme="minorHAnsi"/>
          <w:b/>
          <w:i/>
          <w:sz w:val="24"/>
          <w:szCs w:val="22"/>
          <w:u w:val="single"/>
        </w:rPr>
      </w:pPr>
      <w:r>
        <w:rPr>
          <w:rFonts w:asciiTheme="minorHAnsi" w:hAnsiTheme="minorHAnsi" w:cstheme="minorHAnsi"/>
          <w:szCs w:val="22"/>
        </w:rPr>
        <w:br/>
      </w:r>
      <w:r w:rsidR="0021297F" w:rsidRPr="00D57629">
        <w:rPr>
          <w:rFonts w:asciiTheme="minorHAnsi" w:hAnsiTheme="minorHAnsi" w:cstheme="minorHAnsi"/>
          <w:b/>
          <w:i/>
          <w:sz w:val="24"/>
          <w:szCs w:val="22"/>
          <w:u w:val="single"/>
        </w:rPr>
        <w:lastRenderedPageBreak/>
        <w:t>PDF Header Information</w:t>
      </w:r>
    </w:p>
    <w:p w14:paraId="5DBA2DE6" w14:textId="77777777" w:rsidR="008A61F8" w:rsidRDefault="008A61F8" w:rsidP="008A61F8">
      <w:pPr>
        <w:pStyle w:val="ListParagraph"/>
        <w:numPr>
          <w:ilvl w:val="0"/>
          <w:numId w:val="46"/>
        </w:numPr>
        <w:rPr>
          <w:rFonts w:asciiTheme="minorHAnsi" w:hAnsiTheme="minorHAnsi" w:cstheme="minorHAnsi"/>
          <w:b/>
          <w:szCs w:val="22"/>
        </w:rPr>
      </w:pPr>
      <w:r w:rsidRPr="008A61F8">
        <w:rPr>
          <w:rFonts w:asciiTheme="minorHAnsi" w:hAnsiTheme="minorHAnsi" w:cstheme="minorHAnsi"/>
          <w:b/>
          <w:szCs w:val="22"/>
        </w:rPr>
        <w:t>Add the Build schedule number and total number of units.</w:t>
      </w:r>
    </w:p>
    <w:p w14:paraId="4A7FC7EA" w14:textId="77777777" w:rsidR="00415724" w:rsidRDefault="00415724" w:rsidP="008A61F8">
      <w:pPr>
        <w:pStyle w:val="ListParagraph"/>
        <w:numPr>
          <w:ilvl w:val="0"/>
          <w:numId w:val="46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 xml:space="preserve">Change field names as shown </w:t>
      </w:r>
      <w:r w:rsidR="00BC1BA9">
        <w:rPr>
          <w:rFonts w:asciiTheme="minorHAnsi" w:hAnsiTheme="minorHAnsi" w:cstheme="minorHAnsi"/>
          <w:b/>
          <w:szCs w:val="22"/>
        </w:rPr>
        <w:t>below, make alignment uniform,</w:t>
      </w:r>
      <w:r>
        <w:rPr>
          <w:rFonts w:asciiTheme="minorHAnsi" w:hAnsiTheme="minorHAnsi" w:cstheme="minorHAnsi"/>
          <w:b/>
          <w:szCs w:val="22"/>
        </w:rPr>
        <w:t xml:space="preserve"> and allow wrapping.</w:t>
      </w:r>
    </w:p>
    <w:p w14:paraId="23254369" w14:textId="77777777" w:rsidR="00D57629" w:rsidRDefault="008A61F8" w:rsidP="0021297F">
      <w:pPr>
        <w:pStyle w:val="ListParagraph"/>
        <w:numPr>
          <w:ilvl w:val="0"/>
          <w:numId w:val="46"/>
        </w:numPr>
        <w:rPr>
          <w:rFonts w:asciiTheme="minorHAnsi" w:hAnsiTheme="minorHAnsi" w:cstheme="minorHAnsi"/>
          <w:b/>
          <w:szCs w:val="22"/>
        </w:rPr>
      </w:pPr>
      <w:r w:rsidRPr="008A61F8">
        <w:rPr>
          <w:rFonts w:asciiTheme="minorHAnsi" w:hAnsiTheme="minorHAnsi" w:cstheme="minorHAnsi"/>
          <w:b/>
          <w:szCs w:val="22"/>
        </w:rPr>
        <w:t>Review current formatting to eliminate unnecessary blank pages.</w:t>
      </w:r>
    </w:p>
    <w:p w14:paraId="6797E018" w14:textId="77777777" w:rsidR="00D57629" w:rsidRPr="00D57629" w:rsidRDefault="00D57629" w:rsidP="00D57629">
      <w:pPr>
        <w:pStyle w:val="ListParagraph"/>
        <w:rPr>
          <w:rFonts w:asciiTheme="minorHAnsi" w:hAnsiTheme="minorHAnsi" w:cstheme="minorHAnsi"/>
          <w:b/>
          <w:szCs w:val="22"/>
        </w:rPr>
      </w:pPr>
    </w:p>
    <w:p w14:paraId="487CE776" w14:textId="77777777" w:rsidR="0021297F" w:rsidRDefault="003635DA" w:rsidP="0021297F">
      <w:pPr>
        <w:rPr>
          <w:rFonts w:asciiTheme="minorHAnsi" w:hAnsiTheme="minorHAnsi" w:cstheme="minorHAnsi"/>
          <w:b/>
          <w:szCs w:val="22"/>
        </w:rPr>
      </w:pPr>
      <w:r w:rsidRPr="00DB2639">
        <w:rPr>
          <w:rFonts w:asciiTheme="minorHAnsi" w:hAnsiTheme="minorHAnsi" w:cstheme="minorHAnsi"/>
          <w:b/>
          <w:szCs w:val="22"/>
        </w:rPr>
        <w:t>McaCutlistBaseReport.WorkOrderCoverSheet</w:t>
      </w:r>
      <w:r w:rsidR="0021297F">
        <w:rPr>
          <w:rFonts w:asciiTheme="minorHAnsi" w:hAnsiTheme="minorHAnsi" w:cstheme="minorHAnsi"/>
          <w:b/>
          <w:szCs w:val="22"/>
        </w:rPr>
        <w:t>:</w:t>
      </w:r>
    </w:p>
    <w:p w14:paraId="7AC88589" w14:textId="77777777" w:rsidR="0021297F" w:rsidRDefault="0021297F" w:rsidP="003635DA">
      <w:pPr>
        <w:ind w:firstLine="720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Current:</w:t>
      </w:r>
    </w:p>
    <w:p w14:paraId="79B7D9A5" w14:textId="77777777" w:rsidR="0021297F" w:rsidRDefault="0021297F" w:rsidP="0021297F">
      <w:pPr>
        <w:rPr>
          <w:rFonts w:asciiTheme="minorHAnsi" w:hAnsiTheme="minorHAnsi" w:cstheme="minorHAnsi"/>
          <w:b/>
          <w:szCs w:val="22"/>
        </w:rPr>
      </w:pPr>
      <w:r w:rsidRPr="00984A06">
        <w:rPr>
          <w:rFonts w:asciiTheme="minorHAnsi" w:hAnsiTheme="minorHAnsi" w:cstheme="minorHAnsi"/>
          <w:b/>
          <w:noProof/>
          <w:szCs w:val="22"/>
        </w:rPr>
        <w:drawing>
          <wp:inline distT="0" distB="0" distL="0" distR="0" wp14:anchorId="31F17D1D" wp14:editId="18599263">
            <wp:extent cx="6400800" cy="2435860"/>
            <wp:effectExtent l="19050" t="19050" r="19050" b="215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35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578F8" w14:textId="77777777" w:rsidR="008A61F8" w:rsidRDefault="008A61F8" w:rsidP="0021297F">
      <w:pPr>
        <w:rPr>
          <w:rFonts w:asciiTheme="minorHAnsi" w:hAnsiTheme="minorHAnsi" w:cstheme="minorHAnsi"/>
          <w:b/>
          <w:szCs w:val="22"/>
        </w:rPr>
      </w:pPr>
    </w:p>
    <w:p w14:paraId="419E7678" w14:textId="77777777" w:rsidR="008A61F8" w:rsidRDefault="008A61F8" w:rsidP="003635DA">
      <w:pPr>
        <w:ind w:firstLine="720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Proposed:</w:t>
      </w:r>
    </w:p>
    <w:p w14:paraId="7733B228" w14:textId="77777777" w:rsidR="006D3D4B" w:rsidRDefault="006D3D4B" w:rsidP="006D3D4B">
      <w:pPr>
        <w:rPr>
          <w:rFonts w:asciiTheme="minorHAnsi" w:hAnsiTheme="minorHAnsi" w:cstheme="minorHAnsi"/>
          <w:b/>
          <w:szCs w:val="22"/>
        </w:rPr>
      </w:pPr>
      <w:r w:rsidRPr="00C04F35">
        <w:rPr>
          <w:rFonts w:asciiTheme="minorHAnsi" w:hAnsiTheme="minorHAnsi" w:cstheme="minorHAnsi"/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519311" wp14:editId="3783C85F">
                <wp:simplePos x="0" y="0"/>
                <wp:positionH relativeFrom="column">
                  <wp:posOffset>761533</wp:posOffset>
                </wp:positionH>
                <wp:positionV relativeFrom="paragraph">
                  <wp:posOffset>1819781</wp:posOffset>
                </wp:positionV>
                <wp:extent cx="734885" cy="167671"/>
                <wp:effectExtent l="0" t="0" r="27305" b="2286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885" cy="1676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A376A" id="Rectangle 33" o:spid="_x0000_s1026" style="position:absolute;margin-left:59.95pt;margin-top:143.3pt;width:57.85pt;height:13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" filled="f" strokecolor="red" strokeweight="1.5pt"/>
            </w:pict>
          </mc:Fallback>
        </mc:AlternateContent>
      </w:r>
      <w:r w:rsidRPr="00C04F35">
        <w:rPr>
          <w:rFonts w:asciiTheme="minorHAnsi" w:hAnsiTheme="minorHAnsi" w:cstheme="minorHAnsi"/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5AAAC24" wp14:editId="0F9AD3CC">
                <wp:simplePos x="0" y="0"/>
                <wp:positionH relativeFrom="column">
                  <wp:posOffset>4391083</wp:posOffset>
                </wp:positionH>
                <wp:positionV relativeFrom="paragraph">
                  <wp:posOffset>815624</wp:posOffset>
                </wp:positionV>
                <wp:extent cx="1295400" cy="622690"/>
                <wp:effectExtent l="0" t="0" r="19050" b="2540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6226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B085A" id="Rectangle 30" o:spid="_x0000_s1026" style="position:absolute;margin-left:345.75pt;margin-top:64.2pt;width:102pt;height:49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" filled="f" strokecolor="red" strokeweight="1.5pt"/>
            </w:pict>
          </mc:Fallback>
        </mc:AlternateContent>
      </w:r>
      <w:r w:rsidRPr="00C04F35">
        <w:rPr>
          <w:rFonts w:asciiTheme="minorHAnsi" w:hAnsiTheme="minorHAnsi" w:cstheme="minorHAnsi"/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BBF01B" wp14:editId="61F72215">
                <wp:simplePos x="0" y="0"/>
                <wp:positionH relativeFrom="column">
                  <wp:posOffset>93684</wp:posOffset>
                </wp:positionH>
                <wp:positionV relativeFrom="paragraph">
                  <wp:posOffset>794198</wp:posOffset>
                </wp:positionV>
                <wp:extent cx="970210" cy="813423"/>
                <wp:effectExtent l="0" t="0" r="20955" b="2540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0210" cy="8134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22B41" id="Rectangle 22" o:spid="_x0000_s1026" style="position:absolute;margin-left:7.4pt;margin-top:62.55pt;width:76.4pt;height:64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" filled="f" strokecolor="red" strokeweight="1.5pt"/>
            </w:pict>
          </mc:Fallback>
        </mc:AlternateContent>
      </w:r>
      <w:r w:rsidRPr="006D3D4B">
        <w:rPr>
          <w:rFonts w:asciiTheme="minorHAnsi" w:hAnsiTheme="minorHAnsi" w:cstheme="minorHAnsi"/>
          <w:b/>
          <w:noProof/>
          <w:szCs w:val="22"/>
        </w:rPr>
        <w:drawing>
          <wp:inline distT="0" distB="0" distL="0" distR="0" wp14:anchorId="60E37D82" wp14:editId="1252C410">
            <wp:extent cx="6400800" cy="2624455"/>
            <wp:effectExtent l="19050" t="19050" r="19050" b="2349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24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469D33" w14:textId="77777777" w:rsidR="000179A2" w:rsidRDefault="000179A2" w:rsidP="000179A2">
      <w:pPr>
        <w:rPr>
          <w:rFonts w:asciiTheme="minorHAnsi" w:hAnsiTheme="minorHAnsi" w:cstheme="minorHAnsi"/>
          <w:b/>
          <w:szCs w:val="22"/>
        </w:rPr>
      </w:pPr>
    </w:p>
    <w:p w14:paraId="510959F6" w14:textId="77777777" w:rsidR="003635DA" w:rsidRDefault="003635DA" w:rsidP="0021297F">
      <w:pPr>
        <w:rPr>
          <w:rFonts w:asciiTheme="minorHAnsi" w:hAnsiTheme="minorHAnsi" w:cstheme="minorHAnsi"/>
          <w:b/>
          <w:szCs w:val="22"/>
        </w:rPr>
      </w:pPr>
    </w:p>
    <w:p w14:paraId="6ECD0130" w14:textId="77777777" w:rsidR="0004439E" w:rsidRDefault="0004439E" w:rsidP="0021297F">
      <w:pPr>
        <w:rPr>
          <w:rFonts w:asciiTheme="minorHAnsi" w:hAnsiTheme="minorHAnsi" w:cstheme="minorHAnsi"/>
          <w:b/>
          <w:szCs w:val="22"/>
        </w:rPr>
      </w:pPr>
    </w:p>
    <w:p w14:paraId="49B391F0" w14:textId="77777777" w:rsidR="00AD04E9" w:rsidRDefault="00AD04E9" w:rsidP="0021297F">
      <w:pPr>
        <w:rPr>
          <w:rFonts w:asciiTheme="minorHAnsi" w:hAnsiTheme="minorHAnsi" w:cstheme="minorHAnsi"/>
          <w:b/>
          <w:szCs w:val="22"/>
        </w:rPr>
      </w:pPr>
    </w:p>
    <w:p w14:paraId="08F275A3" w14:textId="77777777" w:rsidR="00AD04E9" w:rsidRDefault="00AD04E9" w:rsidP="0021297F">
      <w:pPr>
        <w:rPr>
          <w:rFonts w:asciiTheme="minorHAnsi" w:hAnsiTheme="minorHAnsi" w:cstheme="minorHAnsi"/>
          <w:b/>
          <w:szCs w:val="22"/>
        </w:rPr>
      </w:pPr>
    </w:p>
    <w:p w14:paraId="5897B2B3" w14:textId="77777777" w:rsidR="003635DA" w:rsidRDefault="003635DA" w:rsidP="0021297F">
      <w:pPr>
        <w:rPr>
          <w:rFonts w:asciiTheme="minorHAnsi" w:hAnsiTheme="minorHAnsi" w:cstheme="minorHAnsi"/>
          <w:b/>
          <w:szCs w:val="22"/>
        </w:rPr>
      </w:pPr>
    </w:p>
    <w:p w14:paraId="4EAF579D" w14:textId="77777777" w:rsidR="003635DA" w:rsidRDefault="003635DA" w:rsidP="0021297F">
      <w:pPr>
        <w:rPr>
          <w:rFonts w:asciiTheme="minorHAnsi" w:hAnsiTheme="minorHAnsi" w:cstheme="minorHAnsi"/>
          <w:b/>
          <w:szCs w:val="22"/>
        </w:rPr>
      </w:pPr>
    </w:p>
    <w:p w14:paraId="37C11307" w14:textId="77777777" w:rsidR="003635DA" w:rsidRDefault="003635DA" w:rsidP="0021297F">
      <w:pPr>
        <w:rPr>
          <w:rFonts w:asciiTheme="minorHAnsi" w:hAnsiTheme="minorHAnsi" w:cstheme="minorHAnsi"/>
          <w:b/>
          <w:szCs w:val="22"/>
        </w:rPr>
      </w:pPr>
    </w:p>
    <w:p w14:paraId="0503CA17" w14:textId="77777777" w:rsidR="003635DA" w:rsidRDefault="003635DA" w:rsidP="0021297F">
      <w:pPr>
        <w:rPr>
          <w:rFonts w:asciiTheme="minorHAnsi" w:hAnsiTheme="minorHAnsi" w:cstheme="minorHAnsi"/>
          <w:b/>
          <w:szCs w:val="22"/>
        </w:rPr>
      </w:pPr>
    </w:p>
    <w:p w14:paraId="7D6C7FF6" w14:textId="77777777" w:rsidR="00DB2639" w:rsidRDefault="00DB2639" w:rsidP="00DB2639">
      <w:pPr>
        <w:rPr>
          <w:rFonts w:asciiTheme="minorHAnsi" w:hAnsiTheme="minorHAnsi" w:cstheme="minorHAnsi"/>
          <w:b/>
          <w:szCs w:val="22"/>
        </w:rPr>
      </w:pPr>
      <w:r w:rsidRPr="00DB2639">
        <w:rPr>
          <w:rFonts w:asciiTheme="minorHAnsi" w:hAnsiTheme="minorHAnsi" w:cstheme="minorHAnsi"/>
          <w:b/>
          <w:szCs w:val="22"/>
        </w:rPr>
        <w:lastRenderedPageBreak/>
        <w:t>McaCutlistBaseReport.WorkOrderSummary</w:t>
      </w:r>
      <w:r w:rsidR="003635DA">
        <w:rPr>
          <w:rFonts w:asciiTheme="minorHAnsi" w:hAnsiTheme="minorHAnsi" w:cstheme="minorHAnsi"/>
          <w:b/>
          <w:szCs w:val="22"/>
        </w:rPr>
        <w:t>:</w:t>
      </w:r>
    </w:p>
    <w:p w14:paraId="4675F5A1" w14:textId="77777777" w:rsidR="003635DA" w:rsidRDefault="003635DA" w:rsidP="003635DA">
      <w:pPr>
        <w:ind w:firstLine="720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Current:</w:t>
      </w:r>
    </w:p>
    <w:p w14:paraId="365D05AB" w14:textId="77777777" w:rsidR="003635DA" w:rsidRDefault="003635DA" w:rsidP="003635DA">
      <w:pPr>
        <w:rPr>
          <w:rFonts w:asciiTheme="minorHAnsi" w:hAnsiTheme="minorHAnsi" w:cstheme="minorHAnsi"/>
          <w:b/>
          <w:szCs w:val="22"/>
        </w:rPr>
      </w:pPr>
      <w:r w:rsidRPr="003635DA">
        <w:rPr>
          <w:rFonts w:asciiTheme="minorHAnsi" w:hAnsiTheme="minorHAnsi" w:cstheme="minorHAnsi"/>
          <w:b/>
          <w:noProof/>
          <w:szCs w:val="22"/>
        </w:rPr>
        <w:drawing>
          <wp:inline distT="0" distB="0" distL="0" distR="0" wp14:anchorId="0C385981" wp14:editId="68CE6C79">
            <wp:extent cx="6400800" cy="1792605"/>
            <wp:effectExtent l="19050" t="19050" r="19050" b="171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92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AF4558" w14:textId="77777777" w:rsidR="003635DA" w:rsidRDefault="003635DA" w:rsidP="003635DA">
      <w:pPr>
        <w:rPr>
          <w:rFonts w:asciiTheme="minorHAnsi" w:hAnsiTheme="minorHAnsi" w:cstheme="minorHAnsi"/>
          <w:b/>
          <w:szCs w:val="22"/>
        </w:rPr>
      </w:pPr>
    </w:p>
    <w:p w14:paraId="4403FABD" w14:textId="77777777" w:rsidR="006B2228" w:rsidRDefault="003635DA" w:rsidP="003635DA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ab/>
        <w:t>Proposed:</w:t>
      </w:r>
    </w:p>
    <w:p w14:paraId="67B70038" w14:textId="77777777" w:rsidR="006B2228" w:rsidRDefault="006B2228" w:rsidP="003635DA">
      <w:pPr>
        <w:rPr>
          <w:rFonts w:asciiTheme="minorHAnsi" w:hAnsiTheme="minorHAnsi" w:cstheme="minorHAnsi"/>
          <w:b/>
          <w:szCs w:val="22"/>
        </w:rPr>
      </w:pPr>
      <w:r w:rsidRPr="00C04F35">
        <w:rPr>
          <w:rFonts w:asciiTheme="minorHAnsi" w:hAnsiTheme="minorHAnsi" w:cstheme="minorHAnsi"/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244A27" wp14:editId="553D9F18">
                <wp:simplePos x="0" y="0"/>
                <wp:positionH relativeFrom="column">
                  <wp:posOffset>77136</wp:posOffset>
                </wp:positionH>
                <wp:positionV relativeFrom="paragraph">
                  <wp:posOffset>1339476</wp:posOffset>
                </wp:positionV>
                <wp:extent cx="1306834" cy="151465"/>
                <wp:effectExtent l="0" t="0" r="26670" b="2032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834" cy="1514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0344B" id="Rectangle 41" o:spid="_x0000_s1026" style="position:absolute;margin-left:6.05pt;margin-top:105.45pt;width:102.9pt;height:11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" filled="f" strokecolor="red" strokeweight="1.5pt"/>
            </w:pict>
          </mc:Fallback>
        </mc:AlternateContent>
      </w:r>
      <w:r w:rsidRPr="00C04F35">
        <w:rPr>
          <w:rFonts w:asciiTheme="minorHAnsi" w:hAnsiTheme="minorHAnsi" w:cstheme="minorHAnsi"/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80D4F42" wp14:editId="71A67442">
                <wp:simplePos x="0" y="0"/>
                <wp:positionH relativeFrom="column">
                  <wp:posOffset>71525</wp:posOffset>
                </wp:positionH>
                <wp:positionV relativeFrom="paragraph">
                  <wp:posOffset>492394</wp:posOffset>
                </wp:positionV>
                <wp:extent cx="4117605" cy="813423"/>
                <wp:effectExtent l="0" t="0" r="16510" b="2540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7605" cy="8134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797BA" id="Rectangle 40" o:spid="_x0000_s1026" style="position:absolute;margin-left:5.65pt;margin-top:38.75pt;width:324.2pt;height:64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" filled="f" strokecolor="red" strokeweight="1.5pt"/>
            </w:pict>
          </mc:Fallback>
        </mc:AlternateContent>
      </w:r>
      <w:r w:rsidRPr="006B2228">
        <w:rPr>
          <w:rFonts w:asciiTheme="minorHAnsi" w:hAnsiTheme="minorHAnsi" w:cstheme="minorHAnsi"/>
          <w:b/>
          <w:noProof/>
          <w:szCs w:val="22"/>
        </w:rPr>
        <w:drawing>
          <wp:inline distT="0" distB="0" distL="0" distR="0" wp14:anchorId="19C70DA7" wp14:editId="046374F2">
            <wp:extent cx="6400800" cy="2289175"/>
            <wp:effectExtent l="19050" t="19050" r="19050" b="158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89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906332" w14:textId="77777777" w:rsidR="003635DA" w:rsidRDefault="003635DA" w:rsidP="003635DA">
      <w:pPr>
        <w:rPr>
          <w:rFonts w:asciiTheme="minorHAnsi" w:hAnsiTheme="minorHAnsi" w:cstheme="minorHAnsi"/>
          <w:b/>
          <w:szCs w:val="22"/>
        </w:rPr>
      </w:pPr>
    </w:p>
    <w:p w14:paraId="283A62DC" w14:textId="77777777" w:rsidR="00C23BC4" w:rsidRDefault="00C23BC4" w:rsidP="003635DA">
      <w:pPr>
        <w:rPr>
          <w:rFonts w:asciiTheme="minorHAnsi" w:hAnsiTheme="minorHAnsi" w:cstheme="minorHAnsi"/>
          <w:b/>
          <w:szCs w:val="22"/>
        </w:rPr>
      </w:pPr>
    </w:p>
    <w:p w14:paraId="62EF68C3" w14:textId="77777777" w:rsidR="00C23BC4" w:rsidRDefault="00C23BC4" w:rsidP="003635DA">
      <w:pPr>
        <w:rPr>
          <w:rFonts w:asciiTheme="minorHAnsi" w:hAnsiTheme="minorHAnsi" w:cstheme="minorHAnsi"/>
          <w:b/>
          <w:szCs w:val="22"/>
        </w:rPr>
      </w:pPr>
    </w:p>
    <w:p w14:paraId="1592EEB0" w14:textId="77777777" w:rsidR="00C23BC4" w:rsidRDefault="00C23BC4" w:rsidP="003635DA">
      <w:pPr>
        <w:rPr>
          <w:rFonts w:asciiTheme="minorHAnsi" w:hAnsiTheme="minorHAnsi" w:cstheme="minorHAnsi"/>
          <w:b/>
          <w:szCs w:val="22"/>
        </w:rPr>
      </w:pPr>
    </w:p>
    <w:p w14:paraId="40DB945A" w14:textId="77777777" w:rsidR="00C23BC4" w:rsidRDefault="00C23BC4" w:rsidP="003635DA">
      <w:pPr>
        <w:rPr>
          <w:rFonts w:asciiTheme="minorHAnsi" w:hAnsiTheme="minorHAnsi" w:cstheme="minorHAnsi"/>
          <w:b/>
          <w:szCs w:val="22"/>
        </w:rPr>
      </w:pPr>
    </w:p>
    <w:p w14:paraId="42D7264C" w14:textId="77777777" w:rsidR="00C23BC4" w:rsidRDefault="00C23BC4" w:rsidP="003635DA">
      <w:pPr>
        <w:rPr>
          <w:rFonts w:asciiTheme="minorHAnsi" w:hAnsiTheme="minorHAnsi" w:cstheme="minorHAnsi"/>
          <w:b/>
          <w:szCs w:val="22"/>
        </w:rPr>
      </w:pPr>
    </w:p>
    <w:p w14:paraId="52E51723" w14:textId="77777777" w:rsidR="00C23BC4" w:rsidRDefault="00C23BC4" w:rsidP="003635DA">
      <w:pPr>
        <w:rPr>
          <w:rFonts w:asciiTheme="minorHAnsi" w:hAnsiTheme="minorHAnsi" w:cstheme="minorHAnsi"/>
          <w:b/>
          <w:szCs w:val="22"/>
        </w:rPr>
      </w:pPr>
    </w:p>
    <w:p w14:paraId="39B57846" w14:textId="77777777" w:rsidR="00C23BC4" w:rsidRDefault="00C23BC4" w:rsidP="003635DA">
      <w:pPr>
        <w:rPr>
          <w:rFonts w:asciiTheme="minorHAnsi" w:hAnsiTheme="minorHAnsi" w:cstheme="minorHAnsi"/>
          <w:b/>
          <w:szCs w:val="22"/>
        </w:rPr>
      </w:pPr>
    </w:p>
    <w:p w14:paraId="01D3F81D" w14:textId="77777777" w:rsidR="00C23BC4" w:rsidRDefault="00C23BC4" w:rsidP="003635DA">
      <w:pPr>
        <w:rPr>
          <w:rFonts w:asciiTheme="minorHAnsi" w:hAnsiTheme="minorHAnsi" w:cstheme="minorHAnsi"/>
          <w:b/>
          <w:szCs w:val="22"/>
        </w:rPr>
      </w:pPr>
    </w:p>
    <w:p w14:paraId="3BE22C7A" w14:textId="77777777" w:rsidR="00C23BC4" w:rsidRDefault="00C23BC4" w:rsidP="003635DA">
      <w:pPr>
        <w:rPr>
          <w:rFonts w:asciiTheme="minorHAnsi" w:hAnsiTheme="minorHAnsi" w:cstheme="minorHAnsi"/>
          <w:b/>
          <w:szCs w:val="22"/>
        </w:rPr>
      </w:pPr>
    </w:p>
    <w:p w14:paraId="6ED12A26" w14:textId="77777777" w:rsidR="00C23BC4" w:rsidRDefault="00C23BC4" w:rsidP="003635DA">
      <w:pPr>
        <w:rPr>
          <w:rFonts w:asciiTheme="minorHAnsi" w:hAnsiTheme="minorHAnsi" w:cstheme="minorHAnsi"/>
          <w:b/>
          <w:szCs w:val="22"/>
        </w:rPr>
      </w:pPr>
    </w:p>
    <w:p w14:paraId="694ADEE0" w14:textId="77777777" w:rsidR="00C23BC4" w:rsidRDefault="00C23BC4" w:rsidP="003635DA">
      <w:pPr>
        <w:rPr>
          <w:rFonts w:asciiTheme="minorHAnsi" w:hAnsiTheme="minorHAnsi" w:cstheme="minorHAnsi"/>
          <w:b/>
          <w:szCs w:val="22"/>
        </w:rPr>
      </w:pPr>
    </w:p>
    <w:p w14:paraId="785526F1" w14:textId="77777777" w:rsidR="00C23BC4" w:rsidRDefault="00C23BC4" w:rsidP="003635DA">
      <w:pPr>
        <w:rPr>
          <w:rFonts w:asciiTheme="minorHAnsi" w:hAnsiTheme="minorHAnsi" w:cstheme="minorHAnsi"/>
          <w:b/>
          <w:szCs w:val="22"/>
        </w:rPr>
      </w:pPr>
    </w:p>
    <w:p w14:paraId="75C3D725" w14:textId="77777777" w:rsidR="00C23BC4" w:rsidRDefault="00C23BC4" w:rsidP="003635DA">
      <w:pPr>
        <w:rPr>
          <w:rFonts w:asciiTheme="minorHAnsi" w:hAnsiTheme="minorHAnsi" w:cstheme="minorHAnsi"/>
          <w:b/>
          <w:szCs w:val="22"/>
        </w:rPr>
      </w:pPr>
    </w:p>
    <w:p w14:paraId="7521A059" w14:textId="77777777" w:rsidR="00C23BC4" w:rsidRDefault="00C23BC4" w:rsidP="003635DA">
      <w:pPr>
        <w:rPr>
          <w:rFonts w:asciiTheme="minorHAnsi" w:hAnsiTheme="minorHAnsi" w:cstheme="minorHAnsi"/>
          <w:b/>
          <w:szCs w:val="22"/>
        </w:rPr>
      </w:pPr>
    </w:p>
    <w:p w14:paraId="2611648E" w14:textId="77777777" w:rsidR="00AD04E9" w:rsidRDefault="00AD04E9" w:rsidP="003635DA">
      <w:pPr>
        <w:rPr>
          <w:rFonts w:asciiTheme="minorHAnsi" w:hAnsiTheme="minorHAnsi" w:cstheme="minorHAnsi"/>
          <w:b/>
          <w:szCs w:val="22"/>
        </w:rPr>
      </w:pPr>
    </w:p>
    <w:p w14:paraId="044B568F" w14:textId="77777777" w:rsidR="00AD04E9" w:rsidRDefault="00AD04E9" w:rsidP="003635DA">
      <w:pPr>
        <w:rPr>
          <w:rFonts w:asciiTheme="minorHAnsi" w:hAnsiTheme="minorHAnsi" w:cstheme="minorHAnsi"/>
          <w:b/>
          <w:szCs w:val="22"/>
        </w:rPr>
      </w:pPr>
    </w:p>
    <w:p w14:paraId="59445D8D" w14:textId="77777777" w:rsidR="00C23BC4" w:rsidRDefault="00C23BC4" w:rsidP="003635DA">
      <w:pPr>
        <w:rPr>
          <w:rFonts w:asciiTheme="minorHAnsi" w:hAnsiTheme="minorHAnsi" w:cstheme="minorHAnsi"/>
          <w:b/>
          <w:szCs w:val="22"/>
        </w:rPr>
      </w:pPr>
    </w:p>
    <w:p w14:paraId="2EC5CD81" w14:textId="77777777" w:rsidR="00C23BC4" w:rsidRDefault="00C23BC4" w:rsidP="003635DA">
      <w:pPr>
        <w:rPr>
          <w:rFonts w:asciiTheme="minorHAnsi" w:hAnsiTheme="minorHAnsi" w:cstheme="minorHAnsi"/>
          <w:b/>
          <w:szCs w:val="22"/>
        </w:rPr>
      </w:pPr>
    </w:p>
    <w:p w14:paraId="75699B30" w14:textId="77777777" w:rsidR="00C23BC4" w:rsidRPr="00DB2639" w:rsidRDefault="00C23BC4" w:rsidP="003635DA">
      <w:pPr>
        <w:rPr>
          <w:rFonts w:asciiTheme="minorHAnsi" w:hAnsiTheme="minorHAnsi" w:cstheme="minorHAnsi"/>
          <w:b/>
          <w:szCs w:val="22"/>
        </w:rPr>
      </w:pPr>
    </w:p>
    <w:p w14:paraId="6F736BA8" w14:textId="77777777" w:rsidR="00DB2639" w:rsidRDefault="00DB2639" w:rsidP="00DB2639">
      <w:pPr>
        <w:rPr>
          <w:rFonts w:asciiTheme="minorHAnsi" w:hAnsiTheme="minorHAnsi" w:cstheme="minorHAnsi"/>
          <w:b/>
          <w:szCs w:val="22"/>
        </w:rPr>
      </w:pPr>
      <w:r w:rsidRPr="00DB2639">
        <w:rPr>
          <w:rFonts w:asciiTheme="minorHAnsi" w:hAnsiTheme="minorHAnsi" w:cstheme="minorHAnsi"/>
          <w:b/>
          <w:szCs w:val="22"/>
        </w:rPr>
        <w:lastRenderedPageBreak/>
        <w:t>McaCutlistBaseReport.WorkOrderDetail – L</w:t>
      </w:r>
      <w:r w:rsidR="006B2228">
        <w:rPr>
          <w:rFonts w:asciiTheme="minorHAnsi" w:hAnsiTheme="minorHAnsi" w:cstheme="minorHAnsi"/>
          <w:b/>
          <w:szCs w:val="22"/>
        </w:rPr>
        <w:t>:</w:t>
      </w:r>
    </w:p>
    <w:p w14:paraId="39F60989" w14:textId="77777777" w:rsidR="006B2228" w:rsidRDefault="00C23BC4" w:rsidP="00DB263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ab/>
        <w:t>Current:</w:t>
      </w:r>
    </w:p>
    <w:p w14:paraId="2ED8B033" w14:textId="77777777" w:rsidR="006B2228" w:rsidRDefault="00C23BC4" w:rsidP="00DB2639">
      <w:pPr>
        <w:rPr>
          <w:rFonts w:asciiTheme="minorHAnsi" w:hAnsiTheme="minorHAnsi" w:cstheme="minorHAnsi"/>
          <w:b/>
          <w:szCs w:val="22"/>
        </w:rPr>
      </w:pPr>
      <w:r w:rsidRPr="00C23BC4">
        <w:rPr>
          <w:rFonts w:asciiTheme="minorHAnsi" w:hAnsiTheme="minorHAnsi" w:cstheme="minorHAnsi"/>
          <w:b/>
          <w:noProof/>
          <w:szCs w:val="22"/>
        </w:rPr>
        <w:drawing>
          <wp:inline distT="0" distB="0" distL="0" distR="0" wp14:anchorId="768A2102" wp14:editId="2C21334D">
            <wp:extent cx="6400800" cy="2795270"/>
            <wp:effectExtent l="19050" t="19050" r="19050" b="2413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95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EC6FCA" w14:textId="77777777" w:rsidR="006B2228" w:rsidRDefault="006B2228" w:rsidP="00DB2639">
      <w:pPr>
        <w:rPr>
          <w:rFonts w:asciiTheme="minorHAnsi" w:hAnsiTheme="minorHAnsi" w:cstheme="minorHAnsi"/>
          <w:b/>
          <w:szCs w:val="22"/>
        </w:rPr>
      </w:pPr>
    </w:p>
    <w:p w14:paraId="0E897B5E" w14:textId="77777777" w:rsidR="003B67EF" w:rsidRDefault="003B67EF" w:rsidP="00DB263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ab/>
        <w:t>Proposed:</w:t>
      </w:r>
    </w:p>
    <w:p w14:paraId="4B4E769A" w14:textId="77777777" w:rsidR="00A63978" w:rsidRDefault="00A63978" w:rsidP="00DB2639">
      <w:pPr>
        <w:rPr>
          <w:rFonts w:asciiTheme="minorHAnsi" w:hAnsiTheme="minorHAnsi" w:cstheme="minorHAnsi"/>
          <w:b/>
          <w:szCs w:val="22"/>
        </w:rPr>
      </w:pPr>
      <w:r w:rsidRPr="00A63978">
        <w:rPr>
          <w:rFonts w:asciiTheme="minorHAnsi" w:hAnsiTheme="minorHAnsi" w:cstheme="minorHAnsi"/>
          <w:b/>
          <w:noProof/>
          <w:szCs w:val="22"/>
        </w:rPr>
        <w:drawing>
          <wp:inline distT="0" distB="0" distL="0" distR="0" wp14:anchorId="10B9E844" wp14:editId="471043A2">
            <wp:extent cx="6400800" cy="2849245"/>
            <wp:effectExtent l="19050" t="19050" r="19050" b="273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9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8C74B" w14:textId="77777777" w:rsidR="003B67EF" w:rsidRDefault="003B67EF" w:rsidP="00DB2639">
      <w:pPr>
        <w:rPr>
          <w:rFonts w:asciiTheme="minorHAnsi" w:hAnsiTheme="minorHAnsi" w:cstheme="minorHAnsi"/>
          <w:b/>
          <w:szCs w:val="22"/>
        </w:rPr>
      </w:pPr>
    </w:p>
    <w:p w14:paraId="63723773" w14:textId="77777777" w:rsidR="006B2228" w:rsidRDefault="006B2228" w:rsidP="00DB2639">
      <w:pPr>
        <w:rPr>
          <w:rFonts w:asciiTheme="minorHAnsi" w:hAnsiTheme="minorHAnsi" w:cstheme="minorHAnsi"/>
          <w:b/>
          <w:szCs w:val="22"/>
        </w:rPr>
      </w:pPr>
    </w:p>
    <w:p w14:paraId="2FC62140" w14:textId="77777777" w:rsidR="003B67EF" w:rsidRDefault="003B67EF" w:rsidP="00DB2639">
      <w:pPr>
        <w:rPr>
          <w:rFonts w:asciiTheme="minorHAnsi" w:hAnsiTheme="minorHAnsi" w:cstheme="minorHAnsi"/>
          <w:b/>
          <w:szCs w:val="22"/>
        </w:rPr>
      </w:pPr>
    </w:p>
    <w:p w14:paraId="5EF6725C" w14:textId="77777777" w:rsidR="003B67EF" w:rsidRDefault="003B67EF" w:rsidP="00DB2639">
      <w:pPr>
        <w:rPr>
          <w:rFonts w:asciiTheme="minorHAnsi" w:hAnsiTheme="minorHAnsi" w:cstheme="minorHAnsi"/>
          <w:b/>
          <w:szCs w:val="22"/>
        </w:rPr>
      </w:pPr>
    </w:p>
    <w:p w14:paraId="2F8E12A8" w14:textId="77777777" w:rsidR="003B67EF" w:rsidRDefault="003B67EF" w:rsidP="00DB2639">
      <w:pPr>
        <w:rPr>
          <w:rFonts w:asciiTheme="minorHAnsi" w:hAnsiTheme="minorHAnsi" w:cstheme="minorHAnsi"/>
          <w:b/>
          <w:szCs w:val="22"/>
        </w:rPr>
      </w:pPr>
    </w:p>
    <w:p w14:paraId="786E8BB2" w14:textId="77777777" w:rsidR="003B67EF" w:rsidRDefault="003B67EF" w:rsidP="00DB2639">
      <w:pPr>
        <w:rPr>
          <w:rFonts w:asciiTheme="minorHAnsi" w:hAnsiTheme="minorHAnsi" w:cstheme="minorHAnsi"/>
          <w:b/>
          <w:szCs w:val="22"/>
        </w:rPr>
      </w:pPr>
    </w:p>
    <w:p w14:paraId="43F2359B" w14:textId="77777777" w:rsidR="003B67EF" w:rsidRDefault="003B67EF" w:rsidP="00DB2639">
      <w:pPr>
        <w:rPr>
          <w:rFonts w:asciiTheme="minorHAnsi" w:hAnsiTheme="minorHAnsi" w:cstheme="minorHAnsi"/>
          <w:b/>
          <w:szCs w:val="22"/>
        </w:rPr>
      </w:pPr>
    </w:p>
    <w:p w14:paraId="3DFF6495" w14:textId="77777777" w:rsidR="003B67EF" w:rsidRDefault="003B67EF" w:rsidP="00DB2639">
      <w:pPr>
        <w:rPr>
          <w:rFonts w:asciiTheme="minorHAnsi" w:hAnsiTheme="minorHAnsi" w:cstheme="minorHAnsi"/>
          <w:b/>
          <w:szCs w:val="22"/>
        </w:rPr>
      </w:pPr>
    </w:p>
    <w:p w14:paraId="09C289D7" w14:textId="77777777" w:rsidR="003B67EF" w:rsidRDefault="003B67EF" w:rsidP="00DB2639">
      <w:pPr>
        <w:rPr>
          <w:rFonts w:asciiTheme="minorHAnsi" w:hAnsiTheme="minorHAnsi" w:cstheme="minorHAnsi"/>
          <w:b/>
          <w:szCs w:val="22"/>
        </w:rPr>
      </w:pPr>
    </w:p>
    <w:p w14:paraId="072EAB31" w14:textId="77777777" w:rsidR="003B67EF" w:rsidRDefault="003B67EF" w:rsidP="00DB2639">
      <w:pPr>
        <w:rPr>
          <w:rFonts w:asciiTheme="minorHAnsi" w:hAnsiTheme="minorHAnsi" w:cstheme="minorHAnsi"/>
          <w:b/>
          <w:szCs w:val="22"/>
        </w:rPr>
      </w:pPr>
    </w:p>
    <w:p w14:paraId="246A1F1D" w14:textId="77777777" w:rsidR="003B67EF" w:rsidRPr="00DB2639" w:rsidRDefault="003B67EF" w:rsidP="00DB2639">
      <w:pPr>
        <w:rPr>
          <w:rFonts w:asciiTheme="minorHAnsi" w:hAnsiTheme="minorHAnsi" w:cstheme="minorHAnsi"/>
          <w:b/>
          <w:szCs w:val="22"/>
        </w:rPr>
      </w:pPr>
    </w:p>
    <w:p w14:paraId="16386ABD" w14:textId="77777777" w:rsidR="00DB2639" w:rsidRDefault="00DB2639" w:rsidP="00DB2639">
      <w:pPr>
        <w:rPr>
          <w:rFonts w:asciiTheme="minorHAnsi" w:hAnsiTheme="minorHAnsi" w:cstheme="minorHAnsi"/>
          <w:b/>
          <w:szCs w:val="22"/>
        </w:rPr>
      </w:pPr>
      <w:r w:rsidRPr="00C11362">
        <w:rPr>
          <w:rFonts w:asciiTheme="minorHAnsi" w:hAnsiTheme="minorHAnsi" w:cstheme="minorHAnsi"/>
          <w:b/>
          <w:szCs w:val="22"/>
        </w:rPr>
        <w:lastRenderedPageBreak/>
        <w:t xml:space="preserve">McaCutlistBaseReport.WorkOrderDetail </w:t>
      </w:r>
      <w:r w:rsidR="003635DA">
        <w:rPr>
          <w:rFonts w:asciiTheme="minorHAnsi" w:hAnsiTheme="minorHAnsi" w:cstheme="minorHAnsi"/>
          <w:b/>
          <w:szCs w:val="22"/>
        </w:rPr>
        <w:t>–</w:t>
      </w:r>
      <w:r w:rsidRPr="00C11362">
        <w:rPr>
          <w:rFonts w:asciiTheme="minorHAnsi" w:hAnsiTheme="minorHAnsi" w:cstheme="minorHAnsi"/>
          <w:b/>
          <w:szCs w:val="22"/>
        </w:rPr>
        <w:t xml:space="preserve"> S</w:t>
      </w:r>
    </w:p>
    <w:p w14:paraId="0D6387EA" w14:textId="77777777" w:rsidR="003B67EF" w:rsidRDefault="003B67EF" w:rsidP="00DB263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ab/>
        <w:t>Current:</w:t>
      </w:r>
    </w:p>
    <w:p w14:paraId="3E61D8C6" w14:textId="77777777" w:rsidR="003B67EF" w:rsidRDefault="003B67EF" w:rsidP="00DB2639">
      <w:pPr>
        <w:rPr>
          <w:rFonts w:asciiTheme="minorHAnsi" w:hAnsiTheme="minorHAnsi" w:cstheme="minorHAnsi"/>
          <w:b/>
          <w:szCs w:val="22"/>
        </w:rPr>
      </w:pPr>
      <w:r w:rsidRPr="003B67EF">
        <w:rPr>
          <w:rFonts w:asciiTheme="minorHAnsi" w:hAnsiTheme="minorHAnsi" w:cstheme="minorHAnsi"/>
          <w:b/>
          <w:noProof/>
          <w:szCs w:val="22"/>
        </w:rPr>
        <w:drawing>
          <wp:inline distT="0" distB="0" distL="0" distR="0" wp14:anchorId="55FF69E7" wp14:editId="428EAAC5">
            <wp:extent cx="6400800" cy="2327910"/>
            <wp:effectExtent l="19050" t="19050" r="19050" b="152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27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C609AF" w14:textId="77777777" w:rsidR="003B67EF" w:rsidRDefault="003B67EF" w:rsidP="00DB2639">
      <w:pPr>
        <w:rPr>
          <w:rFonts w:asciiTheme="minorHAnsi" w:hAnsiTheme="minorHAnsi" w:cstheme="minorHAnsi"/>
          <w:b/>
          <w:szCs w:val="22"/>
        </w:rPr>
      </w:pPr>
    </w:p>
    <w:p w14:paraId="2A6E4BAD" w14:textId="77777777" w:rsidR="006B2228" w:rsidRDefault="00057752" w:rsidP="00DB263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ab/>
        <w:t>Proposed:</w:t>
      </w:r>
    </w:p>
    <w:p w14:paraId="645A022A" w14:textId="77777777" w:rsidR="00A63978" w:rsidRDefault="00A63978" w:rsidP="00DB2639">
      <w:pPr>
        <w:rPr>
          <w:rFonts w:asciiTheme="minorHAnsi" w:hAnsiTheme="minorHAnsi" w:cstheme="minorHAnsi"/>
          <w:b/>
          <w:szCs w:val="22"/>
        </w:rPr>
      </w:pPr>
      <w:r w:rsidRPr="00A63978">
        <w:rPr>
          <w:rFonts w:asciiTheme="minorHAnsi" w:hAnsiTheme="minorHAnsi" w:cstheme="minorHAnsi"/>
          <w:b/>
          <w:noProof/>
          <w:szCs w:val="22"/>
        </w:rPr>
        <w:drawing>
          <wp:inline distT="0" distB="0" distL="0" distR="0" wp14:anchorId="763A17F6" wp14:editId="2DB634C0">
            <wp:extent cx="6400800" cy="2493645"/>
            <wp:effectExtent l="19050" t="19050" r="19050" b="209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93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11E8AF" w14:textId="77777777" w:rsidR="00A36085" w:rsidRDefault="00A36085" w:rsidP="00DB2639">
      <w:pPr>
        <w:rPr>
          <w:rFonts w:asciiTheme="minorHAnsi" w:hAnsiTheme="minorHAnsi" w:cstheme="minorHAnsi"/>
          <w:b/>
          <w:szCs w:val="22"/>
        </w:rPr>
      </w:pPr>
    </w:p>
    <w:p w14:paraId="06188334" w14:textId="77777777" w:rsidR="00DA1D3C" w:rsidRDefault="00DA1D3C" w:rsidP="00DB2639">
      <w:pPr>
        <w:rPr>
          <w:rFonts w:asciiTheme="minorHAnsi" w:hAnsiTheme="minorHAnsi" w:cstheme="minorHAnsi"/>
          <w:b/>
          <w:szCs w:val="22"/>
        </w:rPr>
      </w:pPr>
    </w:p>
    <w:p w14:paraId="756E1EA8" w14:textId="77777777" w:rsidR="00DA1D3C" w:rsidRDefault="00DA1D3C" w:rsidP="00DB2639">
      <w:pPr>
        <w:rPr>
          <w:rFonts w:asciiTheme="minorHAnsi" w:hAnsiTheme="minorHAnsi" w:cstheme="minorHAnsi"/>
          <w:b/>
          <w:szCs w:val="22"/>
        </w:rPr>
      </w:pPr>
    </w:p>
    <w:p w14:paraId="1C9AF8C9" w14:textId="77777777" w:rsidR="00DA1D3C" w:rsidRDefault="00DA1D3C" w:rsidP="00DB2639">
      <w:pPr>
        <w:rPr>
          <w:rFonts w:asciiTheme="minorHAnsi" w:hAnsiTheme="minorHAnsi" w:cstheme="minorHAnsi"/>
          <w:b/>
          <w:szCs w:val="22"/>
        </w:rPr>
      </w:pPr>
    </w:p>
    <w:p w14:paraId="00470446" w14:textId="77777777" w:rsidR="00DA1D3C" w:rsidRDefault="00DA1D3C" w:rsidP="00DB2639">
      <w:pPr>
        <w:rPr>
          <w:rFonts w:asciiTheme="minorHAnsi" w:hAnsiTheme="minorHAnsi" w:cstheme="minorHAnsi"/>
          <w:b/>
          <w:szCs w:val="22"/>
        </w:rPr>
      </w:pPr>
    </w:p>
    <w:p w14:paraId="3F7BAF52" w14:textId="77777777" w:rsidR="00DA1D3C" w:rsidRDefault="00DA1D3C" w:rsidP="00DB2639">
      <w:pPr>
        <w:rPr>
          <w:rFonts w:asciiTheme="minorHAnsi" w:hAnsiTheme="minorHAnsi" w:cstheme="minorHAnsi"/>
          <w:b/>
          <w:szCs w:val="22"/>
        </w:rPr>
      </w:pPr>
    </w:p>
    <w:p w14:paraId="0701B7FB" w14:textId="77777777" w:rsidR="00DA1D3C" w:rsidRDefault="00DA1D3C" w:rsidP="00DB2639">
      <w:pPr>
        <w:rPr>
          <w:rFonts w:asciiTheme="minorHAnsi" w:hAnsiTheme="minorHAnsi" w:cstheme="minorHAnsi"/>
          <w:b/>
          <w:szCs w:val="22"/>
        </w:rPr>
      </w:pPr>
    </w:p>
    <w:p w14:paraId="67FBDC37" w14:textId="77777777" w:rsidR="00DA1D3C" w:rsidRDefault="00DA1D3C" w:rsidP="00DB2639">
      <w:pPr>
        <w:rPr>
          <w:rFonts w:asciiTheme="minorHAnsi" w:hAnsiTheme="minorHAnsi" w:cstheme="minorHAnsi"/>
          <w:b/>
          <w:szCs w:val="22"/>
        </w:rPr>
      </w:pPr>
    </w:p>
    <w:p w14:paraId="443C277C" w14:textId="77777777" w:rsidR="00DA1D3C" w:rsidRDefault="00DA1D3C" w:rsidP="00DB2639">
      <w:pPr>
        <w:rPr>
          <w:rFonts w:asciiTheme="minorHAnsi" w:hAnsiTheme="minorHAnsi" w:cstheme="minorHAnsi"/>
          <w:b/>
          <w:szCs w:val="22"/>
        </w:rPr>
      </w:pPr>
    </w:p>
    <w:p w14:paraId="52C3A367" w14:textId="77777777" w:rsidR="00DA1D3C" w:rsidRDefault="00DA1D3C" w:rsidP="00DB2639">
      <w:pPr>
        <w:rPr>
          <w:rFonts w:asciiTheme="minorHAnsi" w:hAnsiTheme="minorHAnsi" w:cstheme="minorHAnsi"/>
          <w:b/>
          <w:szCs w:val="22"/>
        </w:rPr>
      </w:pPr>
    </w:p>
    <w:p w14:paraId="36607AB7" w14:textId="77777777" w:rsidR="00DA1D3C" w:rsidRDefault="00DA1D3C" w:rsidP="00DB2639">
      <w:pPr>
        <w:rPr>
          <w:rFonts w:asciiTheme="minorHAnsi" w:hAnsiTheme="minorHAnsi" w:cstheme="minorHAnsi"/>
          <w:b/>
          <w:szCs w:val="22"/>
        </w:rPr>
      </w:pPr>
    </w:p>
    <w:p w14:paraId="2E507F38" w14:textId="77777777" w:rsidR="00DA1D3C" w:rsidRDefault="00DA1D3C" w:rsidP="00DB2639">
      <w:pPr>
        <w:rPr>
          <w:rFonts w:asciiTheme="minorHAnsi" w:hAnsiTheme="minorHAnsi" w:cstheme="minorHAnsi"/>
          <w:b/>
          <w:szCs w:val="22"/>
        </w:rPr>
      </w:pPr>
    </w:p>
    <w:p w14:paraId="612D5EC9" w14:textId="77777777" w:rsidR="00DA1D3C" w:rsidRDefault="00DA1D3C" w:rsidP="00DB2639">
      <w:pPr>
        <w:rPr>
          <w:rFonts w:asciiTheme="minorHAnsi" w:hAnsiTheme="minorHAnsi" w:cstheme="minorHAnsi"/>
          <w:b/>
          <w:szCs w:val="22"/>
        </w:rPr>
      </w:pPr>
    </w:p>
    <w:p w14:paraId="249A1DE3" w14:textId="77777777" w:rsidR="00DA1D3C" w:rsidRDefault="00DA1D3C" w:rsidP="00DB2639">
      <w:pPr>
        <w:rPr>
          <w:rFonts w:asciiTheme="minorHAnsi" w:hAnsiTheme="minorHAnsi" w:cstheme="minorHAnsi"/>
          <w:b/>
          <w:szCs w:val="22"/>
        </w:rPr>
      </w:pPr>
    </w:p>
    <w:p w14:paraId="47795146" w14:textId="77777777" w:rsidR="00A36085" w:rsidRDefault="00A36085" w:rsidP="00DB2639">
      <w:pPr>
        <w:rPr>
          <w:rFonts w:asciiTheme="minorHAnsi" w:hAnsiTheme="minorHAnsi" w:cstheme="minorHAnsi"/>
          <w:b/>
          <w:szCs w:val="22"/>
        </w:rPr>
      </w:pPr>
    </w:p>
    <w:p w14:paraId="142FD308" w14:textId="77777777" w:rsidR="00DA1D3C" w:rsidRPr="00D57629" w:rsidRDefault="00DA1D3C" w:rsidP="00DB2639">
      <w:pPr>
        <w:rPr>
          <w:rFonts w:asciiTheme="minorHAnsi" w:hAnsiTheme="minorHAnsi" w:cstheme="minorHAnsi"/>
          <w:b/>
          <w:i/>
          <w:sz w:val="24"/>
          <w:szCs w:val="22"/>
          <w:u w:val="single"/>
        </w:rPr>
      </w:pPr>
      <w:r w:rsidRPr="00D57629">
        <w:rPr>
          <w:rFonts w:asciiTheme="minorHAnsi" w:hAnsiTheme="minorHAnsi" w:cstheme="minorHAnsi"/>
          <w:b/>
          <w:i/>
          <w:sz w:val="24"/>
          <w:szCs w:val="22"/>
          <w:u w:val="single"/>
        </w:rPr>
        <w:lastRenderedPageBreak/>
        <w:t>PDF Format Changes</w:t>
      </w:r>
    </w:p>
    <w:p w14:paraId="09BFA344" w14:textId="77777777" w:rsidR="00A36085" w:rsidRDefault="00B20DE1" w:rsidP="00DB263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Wrapping of fields:</w:t>
      </w:r>
    </w:p>
    <w:p w14:paraId="17E71483" w14:textId="77777777" w:rsidR="00B20DE1" w:rsidRPr="00DA1D3C" w:rsidRDefault="00B20DE1" w:rsidP="00DA1D3C">
      <w:pPr>
        <w:pStyle w:val="ListParagraph"/>
        <w:numPr>
          <w:ilvl w:val="0"/>
          <w:numId w:val="46"/>
        </w:numPr>
        <w:rPr>
          <w:rFonts w:asciiTheme="minorHAnsi" w:hAnsiTheme="minorHAnsi" w:cstheme="minorHAnsi"/>
          <w:b/>
          <w:szCs w:val="22"/>
        </w:rPr>
      </w:pPr>
      <w:r w:rsidRPr="00DA1D3C">
        <w:rPr>
          <w:rFonts w:asciiTheme="minorHAnsi" w:hAnsiTheme="minorHAnsi" w:cstheme="minorHAnsi"/>
          <w:b/>
          <w:szCs w:val="22"/>
        </w:rPr>
        <w:t>PDF files to extend/wrap field to include all information</w:t>
      </w:r>
      <w:r w:rsidR="00DA1D3C" w:rsidRPr="00DA1D3C">
        <w:rPr>
          <w:rFonts w:asciiTheme="minorHAnsi" w:hAnsiTheme="minorHAnsi" w:cstheme="minorHAnsi"/>
          <w:b/>
          <w:szCs w:val="22"/>
        </w:rPr>
        <w:t xml:space="preserve"> on all 4 PDF files where necessary.</w:t>
      </w:r>
    </w:p>
    <w:p w14:paraId="170AB0E5" w14:textId="06858A80" w:rsidR="00B20DE1" w:rsidRDefault="00DA1D3C" w:rsidP="00DB2639">
      <w:pPr>
        <w:rPr>
          <w:rFonts w:asciiTheme="minorHAnsi" w:hAnsiTheme="minorHAnsi" w:cstheme="minorHAnsi"/>
          <w:b/>
          <w:szCs w:val="22"/>
        </w:rPr>
      </w:pPr>
      <w:r w:rsidRPr="00C04F35">
        <w:rPr>
          <w:rFonts w:asciiTheme="minorHAnsi" w:hAnsiTheme="minorHAnsi" w:cstheme="minorHAnsi"/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212714F" wp14:editId="5891A915">
                <wp:simplePos x="0" y="0"/>
                <wp:positionH relativeFrom="column">
                  <wp:posOffset>5346700</wp:posOffset>
                </wp:positionH>
                <wp:positionV relativeFrom="paragraph">
                  <wp:posOffset>709930</wp:posOffset>
                </wp:positionV>
                <wp:extent cx="1066800" cy="304800"/>
                <wp:effectExtent l="0" t="0" r="19050" b="1905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B1714" id="Rectangle 53" o:spid="_x0000_s1026" style="position:absolute;margin-left:421pt;margin-top:55.9pt;width:84pt;height:2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" filled="f" strokecolor="red" strokeweight="1.5pt"/>
            </w:pict>
          </mc:Fallback>
        </mc:AlternateContent>
      </w:r>
      <w:r w:rsidR="00B20DE1" w:rsidRPr="00B20DE1">
        <w:rPr>
          <w:rFonts w:asciiTheme="minorHAnsi" w:hAnsiTheme="minorHAnsi" w:cstheme="minorHAnsi"/>
          <w:b/>
          <w:noProof/>
          <w:szCs w:val="22"/>
        </w:rPr>
        <w:drawing>
          <wp:inline distT="0" distB="0" distL="0" distR="0" wp14:anchorId="67106C1C" wp14:editId="7C105412">
            <wp:extent cx="6400800" cy="1010285"/>
            <wp:effectExtent l="19050" t="19050" r="19050" b="184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10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109BA" w14:textId="77777777" w:rsidR="00DA1D3C" w:rsidRDefault="00DA1D3C" w:rsidP="00DB2639">
      <w:pPr>
        <w:rPr>
          <w:rFonts w:asciiTheme="minorHAnsi" w:hAnsiTheme="minorHAnsi" w:cstheme="minorHAnsi"/>
          <w:b/>
          <w:szCs w:val="22"/>
        </w:rPr>
      </w:pPr>
    </w:p>
    <w:p w14:paraId="444ED174" w14:textId="77777777" w:rsidR="00B20DE1" w:rsidRDefault="00B20DE1" w:rsidP="00DB263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ab/>
      </w:r>
      <w:r w:rsidR="00DA1D3C">
        <w:rPr>
          <w:rFonts w:asciiTheme="minorHAnsi" w:hAnsiTheme="minorHAnsi" w:cstheme="minorHAnsi"/>
          <w:b/>
          <w:szCs w:val="22"/>
        </w:rPr>
        <w:t>Current:</w:t>
      </w:r>
    </w:p>
    <w:p w14:paraId="1EC6216A" w14:textId="77777777" w:rsidR="00DA1D3C" w:rsidRDefault="00DA1D3C" w:rsidP="00DB2639">
      <w:pPr>
        <w:rPr>
          <w:rFonts w:asciiTheme="minorHAnsi" w:hAnsiTheme="minorHAnsi" w:cstheme="minorHAnsi"/>
          <w:b/>
          <w:szCs w:val="22"/>
        </w:rPr>
      </w:pPr>
      <w:r w:rsidRPr="00C04F35">
        <w:rPr>
          <w:rFonts w:asciiTheme="minorHAnsi" w:hAnsiTheme="minorHAnsi" w:cstheme="minorHAnsi"/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97637F1" wp14:editId="674CE6B3">
                <wp:simplePos x="0" y="0"/>
                <wp:positionH relativeFrom="column">
                  <wp:posOffset>5359400</wp:posOffset>
                </wp:positionH>
                <wp:positionV relativeFrom="paragraph">
                  <wp:posOffset>1378585</wp:posOffset>
                </wp:positionV>
                <wp:extent cx="1066800" cy="190500"/>
                <wp:effectExtent l="0" t="0" r="19050" b="1905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21A9C" id="Rectangle 56" o:spid="_x0000_s1026" style="position:absolute;margin-left:422pt;margin-top:108.55pt;width:84pt;height: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" filled="f" strokecolor="red" strokeweight="1.5pt"/>
            </w:pict>
          </mc:Fallback>
        </mc:AlternateContent>
      </w:r>
      <w:r w:rsidRPr="00DA1D3C">
        <w:rPr>
          <w:rFonts w:asciiTheme="minorHAnsi" w:hAnsiTheme="minorHAnsi" w:cstheme="minorHAnsi"/>
          <w:b/>
          <w:noProof/>
          <w:szCs w:val="22"/>
        </w:rPr>
        <w:drawing>
          <wp:inline distT="0" distB="0" distL="0" distR="0" wp14:anchorId="0C3B4C2E" wp14:editId="59E62A72">
            <wp:extent cx="6400800" cy="2267585"/>
            <wp:effectExtent l="19050" t="19050" r="19050" b="184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67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FCA3EB" w14:textId="77777777" w:rsidR="00A36085" w:rsidRDefault="00A36085" w:rsidP="00DB2639">
      <w:pPr>
        <w:rPr>
          <w:rFonts w:asciiTheme="minorHAnsi" w:hAnsiTheme="minorHAnsi" w:cstheme="minorHAnsi"/>
          <w:b/>
          <w:szCs w:val="22"/>
        </w:rPr>
      </w:pPr>
    </w:p>
    <w:p w14:paraId="442941FE" w14:textId="77777777" w:rsidR="0092109C" w:rsidRDefault="00DA1D3C" w:rsidP="00DB263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ab/>
        <w:t>Proposed:</w:t>
      </w:r>
    </w:p>
    <w:p w14:paraId="7DD57C05" w14:textId="77777777" w:rsidR="0092109C" w:rsidRDefault="0092109C" w:rsidP="00DB2639">
      <w:pPr>
        <w:rPr>
          <w:rFonts w:asciiTheme="minorHAnsi" w:hAnsiTheme="minorHAnsi" w:cstheme="minorHAnsi"/>
          <w:b/>
          <w:szCs w:val="22"/>
        </w:rPr>
      </w:pPr>
      <w:r w:rsidRPr="00C04F35">
        <w:rPr>
          <w:rFonts w:asciiTheme="minorHAnsi" w:hAnsiTheme="minorHAnsi" w:cstheme="minorHAnsi"/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DF737EB" wp14:editId="402930C7">
                <wp:simplePos x="0" y="0"/>
                <wp:positionH relativeFrom="column">
                  <wp:posOffset>5276850</wp:posOffset>
                </wp:positionH>
                <wp:positionV relativeFrom="paragraph">
                  <wp:posOffset>1075690</wp:posOffset>
                </wp:positionV>
                <wp:extent cx="1066800" cy="190500"/>
                <wp:effectExtent l="0" t="0" r="19050" b="1905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01571" id="Rectangle 59" o:spid="_x0000_s1026" style="position:absolute;margin-left:415.5pt;margin-top:84.7pt;width:84pt;height: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" filled="f" strokecolor="red" strokeweight="1.5pt"/>
            </w:pict>
          </mc:Fallback>
        </mc:AlternateContent>
      </w:r>
      <w:r w:rsidRPr="0092109C">
        <w:rPr>
          <w:rFonts w:asciiTheme="minorHAnsi" w:hAnsiTheme="minorHAnsi" w:cstheme="minorHAnsi"/>
          <w:b/>
          <w:noProof/>
          <w:szCs w:val="22"/>
        </w:rPr>
        <w:drawing>
          <wp:inline distT="0" distB="0" distL="0" distR="0" wp14:anchorId="07410642" wp14:editId="6499BBC9">
            <wp:extent cx="6400800" cy="1938020"/>
            <wp:effectExtent l="19050" t="19050" r="19050" b="2413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38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3C85A" w14:textId="77777777" w:rsidR="00A36085" w:rsidRDefault="00A36085" w:rsidP="00DB2639">
      <w:pPr>
        <w:rPr>
          <w:rFonts w:asciiTheme="minorHAnsi" w:hAnsiTheme="minorHAnsi" w:cstheme="minorHAnsi"/>
          <w:b/>
          <w:szCs w:val="22"/>
        </w:rPr>
      </w:pPr>
    </w:p>
    <w:p w14:paraId="6629D3F9" w14:textId="77777777" w:rsidR="00A36085" w:rsidRDefault="00A36085" w:rsidP="00DB2639">
      <w:pPr>
        <w:rPr>
          <w:rFonts w:asciiTheme="minorHAnsi" w:hAnsiTheme="minorHAnsi" w:cstheme="minorHAnsi"/>
          <w:b/>
          <w:szCs w:val="22"/>
        </w:rPr>
      </w:pPr>
    </w:p>
    <w:p w14:paraId="6DB5E8E6" w14:textId="77777777" w:rsidR="00A36085" w:rsidRDefault="00A36085" w:rsidP="00DB2639">
      <w:pPr>
        <w:rPr>
          <w:rFonts w:asciiTheme="minorHAnsi" w:hAnsiTheme="minorHAnsi" w:cstheme="minorHAnsi"/>
          <w:b/>
          <w:szCs w:val="22"/>
        </w:rPr>
      </w:pPr>
    </w:p>
    <w:p w14:paraId="76B4B08B" w14:textId="77777777" w:rsidR="00A36085" w:rsidRDefault="00A36085" w:rsidP="00DB2639">
      <w:pPr>
        <w:rPr>
          <w:rFonts w:asciiTheme="minorHAnsi" w:hAnsiTheme="minorHAnsi" w:cstheme="minorHAnsi"/>
          <w:b/>
          <w:szCs w:val="22"/>
        </w:rPr>
      </w:pPr>
    </w:p>
    <w:p w14:paraId="0CE5C168" w14:textId="77777777" w:rsidR="00A36085" w:rsidRDefault="00A36085" w:rsidP="00DB2639">
      <w:pPr>
        <w:rPr>
          <w:rFonts w:asciiTheme="minorHAnsi" w:hAnsiTheme="minorHAnsi" w:cstheme="minorHAnsi"/>
          <w:b/>
          <w:szCs w:val="22"/>
        </w:rPr>
      </w:pPr>
    </w:p>
    <w:p w14:paraId="65395E76" w14:textId="77777777" w:rsidR="00A36085" w:rsidRDefault="00A36085" w:rsidP="00DB2639">
      <w:pPr>
        <w:rPr>
          <w:rFonts w:asciiTheme="minorHAnsi" w:hAnsiTheme="minorHAnsi" w:cstheme="minorHAnsi"/>
          <w:b/>
          <w:szCs w:val="22"/>
        </w:rPr>
      </w:pPr>
    </w:p>
    <w:p w14:paraId="64E9D119" w14:textId="77777777" w:rsidR="00AD04E9" w:rsidRDefault="00AD04E9" w:rsidP="00DB2639">
      <w:pPr>
        <w:rPr>
          <w:rFonts w:asciiTheme="minorHAnsi" w:hAnsiTheme="minorHAnsi" w:cstheme="minorHAnsi"/>
          <w:b/>
          <w:szCs w:val="22"/>
        </w:rPr>
      </w:pPr>
    </w:p>
    <w:p w14:paraId="79078C10" w14:textId="77777777" w:rsidR="00A36085" w:rsidRDefault="00A36085" w:rsidP="00DB2639">
      <w:pPr>
        <w:rPr>
          <w:rFonts w:asciiTheme="minorHAnsi" w:hAnsiTheme="minorHAnsi" w:cstheme="minorHAnsi"/>
          <w:b/>
          <w:szCs w:val="22"/>
        </w:rPr>
      </w:pPr>
    </w:p>
    <w:p w14:paraId="319535CD" w14:textId="77777777" w:rsidR="00A36085" w:rsidRDefault="00A36085" w:rsidP="00DB2639">
      <w:pPr>
        <w:rPr>
          <w:rFonts w:asciiTheme="minorHAnsi" w:hAnsiTheme="minorHAnsi" w:cstheme="minorHAnsi"/>
          <w:b/>
          <w:szCs w:val="22"/>
        </w:rPr>
      </w:pPr>
    </w:p>
    <w:p w14:paraId="443DDA35" w14:textId="77777777" w:rsidR="00A36085" w:rsidRDefault="00A36085" w:rsidP="00DB2639">
      <w:pPr>
        <w:rPr>
          <w:rFonts w:asciiTheme="minorHAnsi" w:hAnsiTheme="minorHAnsi" w:cstheme="minorHAnsi"/>
          <w:b/>
          <w:szCs w:val="22"/>
        </w:rPr>
      </w:pPr>
    </w:p>
    <w:p w14:paraId="13E8E9D7" w14:textId="77777777" w:rsidR="003635DA" w:rsidRDefault="003635DA" w:rsidP="00DB2639">
      <w:p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lastRenderedPageBreak/>
        <w:t>Blank Pages:</w:t>
      </w:r>
    </w:p>
    <w:p w14:paraId="695F94A0" w14:textId="77777777" w:rsidR="003635DA" w:rsidRDefault="003635DA" w:rsidP="003635DA">
      <w:pPr>
        <w:pStyle w:val="ListParagraph"/>
        <w:numPr>
          <w:ilvl w:val="0"/>
          <w:numId w:val="46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This is an example of a blank page. All of the information is shown on page 19 and a blank page 20 was created.</w:t>
      </w:r>
    </w:p>
    <w:p w14:paraId="12D5AED2" w14:textId="77777777" w:rsidR="003635DA" w:rsidRDefault="003635DA" w:rsidP="003635DA">
      <w:pPr>
        <w:rPr>
          <w:rFonts w:asciiTheme="minorHAnsi" w:hAnsiTheme="minorHAnsi" w:cstheme="minorHAnsi"/>
          <w:b/>
          <w:szCs w:val="22"/>
        </w:rPr>
      </w:pPr>
      <w:r w:rsidRPr="00C04F35">
        <w:rPr>
          <w:rFonts w:asciiTheme="minorHAnsi" w:hAnsiTheme="minorHAnsi" w:cstheme="minorHAnsi"/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C5F57E" wp14:editId="5D67DD0E">
                <wp:simplePos x="0" y="0"/>
                <wp:positionH relativeFrom="column">
                  <wp:posOffset>3943350</wp:posOffset>
                </wp:positionH>
                <wp:positionV relativeFrom="paragraph">
                  <wp:posOffset>166370</wp:posOffset>
                </wp:positionV>
                <wp:extent cx="450850" cy="126365"/>
                <wp:effectExtent l="0" t="0" r="25400" b="2603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1263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F0143" id="Rectangle 26" o:spid="_x0000_s1026" style="position:absolute;margin-left:310.5pt;margin-top:13.1pt;width:35.5pt;height:9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" filled="f" strokecolor="red" strokeweight="1.5pt"/>
            </w:pict>
          </mc:Fallback>
        </mc:AlternateContent>
      </w:r>
      <w:r w:rsidRPr="003635DA">
        <w:rPr>
          <w:rFonts w:asciiTheme="minorHAnsi" w:hAnsiTheme="minorHAnsi" w:cstheme="minorHAnsi"/>
          <w:b/>
          <w:noProof/>
          <w:szCs w:val="22"/>
        </w:rPr>
        <w:drawing>
          <wp:inline distT="0" distB="0" distL="0" distR="0" wp14:anchorId="74984CB5" wp14:editId="11C3A7CE">
            <wp:extent cx="4572000" cy="3598636"/>
            <wp:effectExtent l="19050" t="19050" r="19050" b="209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986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A068F6" w14:textId="77777777" w:rsidR="003635DA" w:rsidRDefault="003635DA" w:rsidP="003635DA">
      <w:pPr>
        <w:rPr>
          <w:rFonts w:asciiTheme="minorHAnsi" w:hAnsiTheme="minorHAnsi" w:cstheme="minorHAnsi"/>
          <w:b/>
          <w:szCs w:val="22"/>
        </w:rPr>
      </w:pPr>
    </w:p>
    <w:p w14:paraId="66E76175" w14:textId="77777777" w:rsidR="003635DA" w:rsidRPr="003635DA" w:rsidRDefault="003635DA" w:rsidP="003635DA">
      <w:pPr>
        <w:rPr>
          <w:rFonts w:asciiTheme="minorHAnsi" w:hAnsiTheme="minorHAnsi" w:cstheme="minorHAnsi"/>
          <w:b/>
          <w:szCs w:val="22"/>
        </w:rPr>
      </w:pPr>
      <w:r w:rsidRPr="00C04F35">
        <w:rPr>
          <w:rFonts w:asciiTheme="minorHAnsi" w:hAnsiTheme="minorHAnsi" w:cstheme="minorHAnsi"/>
          <w:b/>
          <w:noProof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093A9E" wp14:editId="6F1A7C63">
                <wp:simplePos x="0" y="0"/>
                <wp:positionH relativeFrom="column">
                  <wp:posOffset>3876675</wp:posOffset>
                </wp:positionH>
                <wp:positionV relativeFrom="paragraph">
                  <wp:posOffset>153035</wp:posOffset>
                </wp:positionV>
                <wp:extent cx="450850" cy="126365"/>
                <wp:effectExtent l="0" t="0" r="25400" b="2603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1263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37ECCC" id="Rectangle 27" o:spid="_x0000_s1026" style="position:absolute;margin-left:305.25pt;margin-top:12.05pt;width:35.5pt;height:9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" filled="f" strokecolor="red" strokeweight="1.5pt"/>
            </w:pict>
          </mc:Fallback>
        </mc:AlternateContent>
      </w:r>
      <w:r w:rsidRPr="003635DA">
        <w:rPr>
          <w:rFonts w:asciiTheme="minorHAnsi" w:hAnsiTheme="minorHAnsi" w:cstheme="minorHAnsi"/>
          <w:b/>
          <w:noProof/>
          <w:szCs w:val="22"/>
        </w:rPr>
        <w:drawing>
          <wp:inline distT="0" distB="0" distL="0" distR="0" wp14:anchorId="6622DC9F" wp14:editId="6276A6F0">
            <wp:extent cx="4572000" cy="3418114"/>
            <wp:effectExtent l="19050" t="19050" r="19050" b="1143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81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92B944" w14:textId="77777777" w:rsidR="004B3DCF" w:rsidRPr="004B3DCF" w:rsidRDefault="004B3DCF" w:rsidP="00A42665">
      <w:pPr>
        <w:widowControl/>
        <w:rPr>
          <w:rFonts w:asciiTheme="minorHAnsi" w:hAnsiTheme="minorHAnsi" w:cstheme="minorHAnsi"/>
          <w:noProof/>
          <w:szCs w:val="22"/>
        </w:rPr>
      </w:pPr>
    </w:p>
    <w:p w14:paraId="78DA57E4" w14:textId="77777777" w:rsidR="005C439C" w:rsidRPr="00845ED6" w:rsidRDefault="005C03D4" w:rsidP="005C439C">
      <w:pPr>
        <w:pStyle w:val="Heading2"/>
        <w:rPr>
          <w:rFonts w:asciiTheme="minorHAnsi" w:hAnsiTheme="minorHAnsi" w:cstheme="minorHAnsi"/>
          <w:szCs w:val="22"/>
        </w:rPr>
      </w:pPr>
      <w:bookmarkStart w:id="4" w:name="_Toc43140329"/>
      <w:r w:rsidRPr="00845ED6">
        <w:rPr>
          <w:rFonts w:asciiTheme="minorHAnsi" w:hAnsiTheme="minorHAnsi" w:cstheme="minorHAnsi"/>
          <w:szCs w:val="22"/>
        </w:rPr>
        <w:lastRenderedPageBreak/>
        <w:t>T</w:t>
      </w:r>
      <w:r w:rsidR="00215002" w:rsidRPr="00845ED6">
        <w:rPr>
          <w:rFonts w:asciiTheme="minorHAnsi" w:hAnsiTheme="minorHAnsi" w:cstheme="minorHAnsi"/>
          <w:szCs w:val="22"/>
        </w:rPr>
        <w:t>esting Plan</w:t>
      </w:r>
      <w:bookmarkEnd w:id="4"/>
    </w:p>
    <w:p w14:paraId="6B6ABF22" w14:textId="77777777" w:rsidR="005C439C" w:rsidRPr="004B3DCF" w:rsidRDefault="00E83A21" w:rsidP="005C439C">
      <w:pPr>
        <w:pStyle w:val="ListParagraph"/>
        <w:numPr>
          <w:ilvl w:val="0"/>
          <w:numId w:val="42"/>
        </w:numPr>
        <w:rPr>
          <w:rFonts w:asciiTheme="minorHAnsi" w:hAnsiTheme="minorHAnsi" w:cstheme="minorHAnsi"/>
          <w:szCs w:val="22"/>
        </w:rPr>
      </w:pPr>
      <w:r w:rsidRPr="004B3DCF">
        <w:rPr>
          <w:rFonts w:asciiTheme="minorHAnsi" w:hAnsiTheme="minorHAnsi" w:cstheme="minorHAnsi"/>
          <w:szCs w:val="22"/>
        </w:rPr>
        <w:t>Describe the testing requirements in this section</w:t>
      </w:r>
    </w:p>
    <w:p w14:paraId="79337E8C" w14:textId="77777777" w:rsidR="00E83A21" w:rsidRPr="004B3DCF" w:rsidRDefault="00E83A21" w:rsidP="005C439C">
      <w:pPr>
        <w:pStyle w:val="ListParagraph"/>
        <w:numPr>
          <w:ilvl w:val="0"/>
          <w:numId w:val="42"/>
        </w:numPr>
        <w:rPr>
          <w:rFonts w:asciiTheme="minorHAnsi" w:hAnsiTheme="minorHAnsi" w:cstheme="minorHAnsi"/>
          <w:szCs w:val="22"/>
        </w:rPr>
      </w:pPr>
      <w:r w:rsidRPr="004B3DCF">
        <w:rPr>
          <w:rFonts w:asciiTheme="minorHAnsi" w:hAnsiTheme="minorHAnsi" w:cstheme="minorHAnsi"/>
          <w:szCs w:val="22"/>
        </w:rPr>
        <w:t>Provide both positive/negative testing instances to insure the change will not affect other areas.</w:t>
      </w:r>
    </w:p>
    <w:p w14:paraId="478AC329" w14:textId="77777777" w:rsidR="00E83A21" w:rsidRPr="004B3DCF" w:rsidRDefault="00E83A21" w:rsidP="00E83A21">
      <w:pPr>
        <w:pStyle w:val="ListParagraph"/>
        <w:numPr>
          <w:ilvl w:val="0"/>
          <w:numId w:val="42"/>
        </w:numPr>
        <w:rPr>
          <w:rFonts w:asciiTheme="minorHAnsi" w:hAnsiTheme="minorHAnsi" w:cstheme="minorHAnsi"/>
          <w:szCs w:val="22"/>
        </w:rPr>
      </w:pPr>
      <w:r w:rsidRPr="004B3DCF">
        <w:rPr>
          <w:rFonts w:asciiTheme="minorHAnsi" w:hAnsiTheme="minorHAnsi" w:cstheme="minorHAnsi"/>
          <w:szCs w:val="22"/>
        </w:rPr>
        <w:t>Include other groups that can be affected and should test (finance, AMS, materials, operations, etc.)</w:t>
      </w:r>
    </w:p>
    <w:p w14:paraId="316DD0F0" w14:textId="77777777" w:rsidR="00E6001D" w:rsidRPr="004B3DCF" w:rsidRDefault="00E6001D" w:rsidP="00E6001D">
      <w:pPr>
        <w:rPr>
          <w:rFonts w:asciiTheme="minorHAnsi" w:hAnsiTheme="minorHAnsi" w:cstheme="minorHAnsi"/>
          <w:szCs w:val="22"/>
        </w:rPr>
      </w:pPr>
    </w:p>
    <w:p w14:paraId="5CF5673E" w14:textId="77777777" w:rsidR="00D57629" w:rsidRDefault="00D57629" w:rsidP="00D57629">
      <w:pPr>
        <w:pStyle w:val="ListParagraph"/>
        <w:numPr>
          <w:ilvl w:val="0"/>
          <w:numId w:val="44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 xml:space="preserve">Generate cutlist reports and validate total quantities. </w:t>
      </w:r>
    </w:p>
    <w:p w14:paraId="4D86B07B" w14:textId="77777777" w:rsidR="00D57629" w:rsidRPr="00D57629" w:rsidRDefault="00D57629" w:rsidP="00D57629">
      <w:pPr>
        <w:pStyle w:val="ListParagraph"/>
        <w:numPr>
          <w:ilvl w:val="0"/>
          <w:numId w:val="44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Run cutlist reports on a variety of parts and verify calculations (parts with and without per series)</w:t>
      </w:r>
    </w:p>
    <w:p w14:paraId="432D3B4C" w14:textId="77777777" w:rsidR="00DB2639" w:rsidRDefault="00DB2639" w:rsidP="00845ED6">
      <w:pPr>
        <w:pStyle w:val="ListParagraph"/>
        <w:numPr>
          <w:ilvl w:val="0"/>
          <w:numId w:val="44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Generate cut files and confirm the file folder is named correctly.</w:t>
      </w:r>
    </w:p>
    <w:p w14:paraId="39489991" w14:textId="77777777" w:rsidR="004B3DCF" w:rsidRPr="00845ED6" w:rsidRDefault="00DB2639" w:rsidP="00845ED6">
      <w:pPr>
        <w:pStyle w:val="ListParagraph"/>
        <w:numPr>
          <w:ilvl w:val="0"/>
          <w:numId w:val="44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Review PDF files to confirm the total unit coun</w:t>
      </w:r>
      <w:r w:rsidR="003635DA">
        <w:rPr>
          <w:rFonts w:asciiTheme="minorHAnsi" w:hAnsiTheme="minorHAnsi" w:cstheme="minorHAnsi"/>
          <w:b/>
          <w:szCs w:val="22"/>
        </w:rPr>
        <w:t>t and build schedule is correct. Confirm there are no blank pages.</w:t>
      </w:r>
    </w:p>
    <w:p w14:paraId="31382A0A" w14:textId="77777777" w:rsidR="001A58EC" w:rsidRPr="00845ED6" w:rsidRDefault="001A58EC" w:rsidP="00811221">
      <w:pPr>
        <w:pStyle w:val="Heading2"/>
        <w:rPr>
          <w:rFonts w:asciiTheme="minorHAnsi" w:hAnsiTheme="minorHAnsi" w:cstheme="minorHAnsi"/>
          <w:szCs w:val="22"/>
        </w:rPr>
      </w:pPr>
      <w:bookmarkStart w:id="5" w:name="_Toc43140330"/>
      <w:r w:rsidRPr="00845ED6">
        <w:rPr>
          <w:rFonts w:asciiTheme="minorHAnsi" w:hAnsiTheme="minorHAnsi" w:cstheme="minorHAnsi"/>
          <w:szCs w:val="22"/>
        </w:rPr>
        <w:t>SSRS/Report Considerations</w:t>
      </w:r>
    </w:p>
    <w:p w14:paraId="52B19DB8" w14:textId="77777777" w:rsidR="001A58EC" w:rsidRPr="004B3DCF" w:rsidRDefault="001A58EC" w:rsidP="001A58EC">
      <w:pPr>
        <w:rPr>
          <w:rFonts w:asciiTheme="minorHAnsi" w:hAnsiTheme="minorHAnsi" w:cstheme="minorHAnsi"/>
          <w:szCs w:val="22"/>
        </w:rPr>
      </w:pPr>
      <w:r w:rsidRPr="004B3DCF">
        <w:rPr>
          <w:rFonts w:asciiTheme="minorHAnsi" w:hAnsiTheme="minorHAnsi" w:cstheme="minorHAnsi"/>
          <w:szCs w:val="22"/>
        </w:rPr>
        <w:t>List any SSRS/Reports that may be impacted in this section. Include any changes that may need made to reports.</w:t>
      </w:r>
    </w:p>
    <w:p w14:paraId="02FC7EC1" w14:textId="77777777" w:rsidR="001A58EC" w:rsidRPr="00845ED6" w:rsidRDefault="004B3DCF" w:rsidP="001A58EC">
      <w:pPr>
        <w:pStyle w:val="ListParagraph"/>
        <w:numPr>
          <w:ilvl w:val="0"/>
          <w:numId w:val="44"/>
        </w:numPr>
        <w:rPr>
          <w:rFonts w:asciiTheme="minorHAnsi" w:hAnsiTheme="minorHAnsi" w:cstheme="minorHAnsi"/>
          <w:b/>
          <w:szCs w:val="22"/>
        </w:rPr>
      </w:pPr>
      <w:r w:rsidRPr="00845ED6">
        <w:rPr>
          <w:rFonts w:asciiTheme="minorHAnsi" w:hAnsiTheme="minorHAnsi" w:cstheme="minorHAnsi"/>
          <w:b/>
          <w:szCs w:val="22"/>
        </w:rPr>
        <w:t>N/A</w:t>
      </w:r>
    </w:p>
    <w:p w14:paraId="2B975C99" w14:textId="77777777" w:rsidR="00D661C6" w:rsidRPr="00845ED6" w:rsidRDefault="005C03D4" w:rsidP="00811221">
      <w:pPr>
        <w:pStyle w:val="Heading2"/>
        <w:rPr>
          <w:rFonts w:asciiTheme="minorHAnsi" w:hAnsiTheme="minorHAnsi" w:cstheme="minorHAnsi"/>
          <w:szCs w:val="22"/>
        </w:rPr>
      </w:pPr>
      <w:r w:rsidRPr="00845ED6">
        <w:rPr>
          <w:rFonts w:asciiTheme="minorHAnsi" w:hAnsiTheme="minorHAnsi" w:cstheme="minorHAnsi"/>
          <w:szCs w:val="22"/>
        </w:rPr>
        <w:t>M</w:t>
      </w:r>
      <w:r w:rsidR="00215002" w:rsidRPr="00845ED6">
        <w:rPr>
          <w:rFonts w:asciiTheme="minorHAnsi" w:hAnsiTheme="minorHAnsi" w:cstheme="minorHAnsi"/>
          <w:szCs w:val="22"/>
        </w:rPr>
        <w:t>enu Considerations</w:t>
      </w:r>
      <w:bookmarkEnd w:id="5"/>
    </w:p>
    <w:p w14:paraId="68C8330C" w14:textId="77777777" w:rsidR="00E6001D" w:rsidRPr="004B3DCF" w:rsidRDefault="00E83A21" w:rsidP="00811221">
      <w:pPr>
        <w:rPr>
          <w:rFonts w:asciiTheme="minorHAnsi" w:hAnsiTheme="minorHAnsi" w:cstheme="minorHAnsi"/>
          <w:szCs w:val="22"/>
        </w:rPr>
      </w:pPr>
      <w:r w:rsidRPr="004B3DCF">
        <w:rPr>
          <w:rFonts w:asciiTheme="minorHAnsi" w:hAnsiTheme="minorHAnsi" w:cstheme="minorHAnsi"/>
          <w:szCs w:val="22"/>
        </w:rPr>
        <w:t>If there are any menu changes/considerations to deal with put them here.</w:t>
      </w:r>
    </w:p>
    <w:p w14:paraId="635B3F8E" w14:textId="77777777" w:rsidR="00E6001D" w:rsidRPr="004B3DCF" w:rsidRDefault="004B3DCF" w:rsidP="00E6001D">
      <w:pPr>
        <w:pStyle w:val="ListParagraph"/>
        <w:numPr>
          <w:ilvl w:val="0"/>
          <w:numId w:val="44"/>
        </w:numPr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>N/A</w:t>
      </w:r>
    </w:p>
    <w:p w14:paraId="3EA20F84" w14:textId="77777777" w:rsidR="00FD58AF" w:rsidRPr="00845ED6" w:rsidRDefault="005C03D4" w:rsidP="00E6001D">
      <w:pPr>
        <w:pStyle w:val="Heading2"/>
        <w:rPr>
          <w:rFonts w:asciiTheme="minorHAnsi" w:hAnsiTheme="minorHAnsi" w:cstheme="minorHAnsi"/>
          <w:szCs w:val="22"/>
        </w:rPr>
      </w:pPr>
      <w:bookmarkStart w:id="6" w:name="_Toc43140331"/>
      <w:r w:rsidRPr="00845ED6">
        <w:rPr>
          <w:rFonts w:asciiTheme="minorHAnsi" w:hAnsiTheme="minorHAnsi" w:cstheme="minorHAnsi"/>
          <w:szCs w:val="22"/>
        </w:rPr>
        <w:t>S</w:t>
      </w:r>
      <w:r w:rsidR="00215002" w:rsidRPr="00845ED6">
        <w:rPr>
          <w:rFonts w:asciiTheme="minorHAnsi" w:hAnsiTheme="minorHAnsi" w:cstheme="minorHAnsi"/>
          <w:szCs w:val="22"/>
        </w:rPr>
        <w:t>ecurity Considerations</w:t>
      </w:r>
      <w:bookmarkEnd w:id="6"/>
    </w:p>
    <w:p w14:paraId="6A3A0821" w14:textId="77777777" w:rsidR="00E6001D" w:rsidRDefault="00E83A21">
      <w:pPr>
        <w:pStyle w:val="steps"/>
        <w:numPr>
          <w:ilvl w:val="0"/>
          <w:numId w:val="0"/>
        </w:numPr>
        <w:rPr>
          <w:rFonts w:asciiTheme="minorHAnsi" w:hAnsiTheme="minorHAnsi" w:cstheme="minorHAnsi"/>
          <w:szCs w:val="22"/>
        </w:rPr>
      </w:pPr>
      <w:r w:rsidRPr="004B3DCF">
        <w:rPr>
          <w:rFonts w:asciiTheme="minorHAnsi" w:hAnsiTheme="minorHAnsi" w:cstheme="minorHAnsi"/>
          <w:szCs w:val="22"/>
        </w:rPr>
        <w:t xml:space="preserve">List security considerations (who/what/when) for this change.  Include groups/roles that should be able to use or not use this requested functionality. </w:t>
      </w:r>
    </w:p>
    <w:p w14:paraId="4F56B746" w14:textId="77777777" w:rsidR="00D57629" w:rsidRPr="00D57629" w:rsidRDefault="00D57629" w:rsidP="00D57629">
      <w:pPr>
        <w:pStyle w:val="steps"/>
        <w:numPr>
          <w:ilvl w:val="0"/>
          <w:numId w:val="44"/>
        </w:numPr>
        <w:rPr>
          <w:rFonts w:asciiTheme="minorHAnsi" w:hAnsiTheme="minorHAnsi" w:cstheme="minorHAnsi"/>
          <w:b/>
          <w:szCs w:val="22"/>
        </w:rPr>
      </w:pPr>
      <w:r w:rsidRPr="00D57629">
        <w:rPr>
          <w:rFonts w:asciiTheme="minorHAnsi" w:hAnsiTheme="minorHAnsi" w:cstheme="minorHAnsi"/>
          <w:b/>
          <w:szCs w:val="22"/>
        </w:rPr>
        <w:t>N/A</w:t>
      </w:r>
    </w:p>
    <w:p w14:paraId="4CC1D7BD" w14:textId="77777777" w:rsidR="001A58EC" w:rsidRDefault="001A58EC" w:rsidP="00D57629">
      <w:pPr>
        <w:rPr>
          <w:rFonts w:asciiTheme="minorHAnsi" w:hAnsiTheme="minorHAnsi" w:cstheme="minorHAnsi"/>
          <w:b/>
          <w:szCs w:val="22"/>
        </w:rPr>
      </w:pPr>
    </w:p>
    <w:p w14:paraId="437E494C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5ECEC811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3DDE1DC0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0D2825F8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58455F0D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785C6C42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0CB20775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24D4C123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110226F2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1A9CD37B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0D69C6B1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2DF81FD6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22EA1CAD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0A5ADAB7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5A8544FE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45B4AC0D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3F393827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112C0A4F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61943FE1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0F638A03" w14:textId="77777777" w:rsid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78B23E72" w14:textId="77777777" w:rsidR="00D57629" w:rsidRPr="00D57629" w:rsidRDefault="00D57629" w:rsidP="00D57629">
      <w:pPr>
        <w:rPr>
          <w:rFonts w:asciiTheme="minorHAnsi" w:hAnsiTheme="minorHAnsi" w:cstheme="minorHAnsi"/>
          <w:b/>
          <w:szCs w:val="22"/>
        </w:rPr>
      </w:pPr>
    </w:p>
    <w:p w14:paraId="6912A5CE" w14:textId="77777777" w:rsidR="001A58EC" w:rsidRDefault="001A58EC" w:rsidP="001A58EC">
      <w:pPr>
        <w:rPr>
          <w:rFonts w:asciiTheme="minorHAnsi" w:hAnsiTheme="minorHAnsi" w:cstheme="minorHAnsi"/>
          <w:b/>
          <w:szCs w:val="22"/>
        </w:rPr>
      </w:pPr>
    </w:p>
    <w:p w14:paraId="0B6FBC8F" w14:textId="77777777" w:rsidR="001A58EC" w:rsidRPr="00845ED6" w:rsidRDefault="001A58EC" w:rsidP="001A58EC">
      <w:pPr>
        <w:jc w:val="center"/>
        <w:rPr>
          <w:rFonts w:asciiTheme="minorHAnsi" w:hAnsiTheme="minorHAnsi" w:cstheme="minorHAnsi"/>
          <w:b/>
          <w:sz w:val="32"/>
          <w:szCs w:val="22"/>
          <w:u w:val="single"/>
        </w:rPr>
      </w:pPr>
      <w:r w:rsidRPr="00845ED6">
        <w:rPr>
          <w:rFonts w:asciiTheme="minorHAnsi" w:hAnsiTheme="minorHAnsi" w:cstheme="minorHAnsi"/>
          <w:b/>
          <w:i/>
          <w:sz w:val="32"/>
          <w:szCs w:val="22"/>
          <w:u w:val="single"/>
        </w:rPr>
        <w:lastRenderedPageBreak/>
        <w:t>IT/Developer Sections Only</w:t>
      </w:r>
    </w:p>
    <w:p w14:paraId="58A182EE" w14:textId="77777777" w:rsidR="009E2797" w:rsidRPr="00845ED6" w:rsidRDefault="005C03D4" w:rsidP="0068033F">
      <w:pPr>
        <w:pStyle w:val="Heading2"/>
        <w:rPr>
          <w:rFonts w:asciiTheme="minorHAnsi" w:hAnsiTheme="minorHAnsi" w:cstheme="minorHAnsi"/>
          <w:szCs w:val="22"/>
        </w:rPr>
      </w:pPr>
      <w:bookmarkStart w:id="7" w:name="_Toc43140332"/>
      <w:r w:rsidRPr="00845ED6">
        <w:rPr>
          <w:rFonts w:asciiTheme="minorHAnsi" w:hAnsiTheme="minorHAnsi" w:cstheme="minorHAnsi"/>
          <w:szCs w:val="22"/>
        </w:rPr>
        <w:t>T</w:t>
      </w:r>
      <w:r w:rsidR="00215002" w:rsidRPr="00845ED6">
        <w:rPr>
          <w:rFonts w:asciiTheme="minorHAnsi" w:hAnsiTheme="minorHAnsi" w:cstheme="minorHAnsi"/>
          <w:szCs w:val="22"/>
        </w:rPr>
        <w:t>echnical Design Information</w:t>
      </w:r>
      <w:bookmarkEnd w:id="7"/>
    </w:p>
    <w:p w14:paraId="4728BB27" w14:textId="77777777" w:rsidR="0068033F" w:rsidRPr="004B3DCF" w:rsidRDefault="00FD58AF" w:rsidP="0068033F">
      <w:pPr>
        <w:rPr>
          <w:rFonts w:asciiTheme="minorHAnsi" w:hAnsiTheme="minorHAnsi" w:cstheme="minorHAnsi"/>
          <w:szCs w:val="22"/>
          <w:lang w:val="en-AU"/>
        </w:rPr>
      </w:pPr>
      <w:r w:rsidRPr="004B3DCF">
        <w:rPr>
          <w:rFonts w:asciiTheme="minorHAnsi" w:hAnsiTheme="minorHAnsi" w:cstheme="minorHAnsi"/>
          <w:szCs w:val="22"/>
          <w:lang w:val="en-AU"/>
        </w:rPr>
        <w:t>This is meant to define the “direction” that the developer should take during development.</w:t>
      </w:r>
      <w:r w:rsidR="00E83A21" w:rsidRPr="004B3DCF">
        <w:rPr>
          <w:rFonts w:asciiTheme="minorHAnsi" w:hAnsiTheme="minorHAnsi" w:cstheme="minorHAnsi"/>
          <w:szCs w:val="22"/>
          <w:lang w:val="en-AU"/>
        </w:rPr>
        <w:t xml:space="preserve">  Use this section to provide additional information to a developer or outsourced party.</w:t>
      </w:r>
    </w:p>
    <w:p w14:paraId="00A0A715" w14:textId="77777777" w:rsidR="00624565" w:rsidRPr="004B3DCF" w:rsidRDefault="00624565" w:rsidP="0068033F">
      <w:pPr>
        <w:rPr>
          <w:rFonts w:asciiTheme="minorHAnsi" w:hAnsiTheme="minorHAnsi" w:cstheme="minorHAnsi"/>
          <w:szCs w:val="22"/>
          <w:lang w:val="en-AU"/>
        </w:rPr>
      </w:pPr>
    </w:p>
    <w:p w14:paraId="2E3670ED" w14:textId="77777777" w:rsidR="00E6001D" w:rsidRPr="004B3DCF" w:rsidRDefault="00E6001D" w:rsidP="00E6001D">
      <w:pPr>
        <w:pStyle w:val="ListParagraph"/>
        <w:numPr>
          <w:ilvl w:val="0"/>
          <w:numId w:val="44"/>
        </w:numPr>
        <w:rPr>
          <w:rFonts w:asciiTheme="minorHAnsi" w:hAnsiTheme="minorHAnsi" w:cstheme="minorHAnsi"/>
          <w:b/>
          <w:szCs w:val="22"/>
        </w:rPr>
      </w:pPr>
    </w:p>
    <w:p w14:paraId="7996F296" w14:textId="77777777" w:rsidR="00D661C6" w:rsidRPr="00845ED6" w:rsidRDefault="005C03D4" w:rsidP="00E6001D">
      <w:pPr>
        <w:pStyle w:val="Heading2"/>
        <w:rPr>
          <w:rFonts w:asciiTheme="minorHAnsi" w:hAnsiTheme="minorHAnsi" w:cstheme="minorHAnsi"/>
          <w:szCs w:val="22"/>
        </w:rPr>
      </w:pPr>
      <w:bookmarkStart w:id="8" w:name="_Toc43140333"/>
      <w:r w:rsidRPr="00845ED6">
        <w:rPr>
          <w:rFonts w:asciiTheme="minorHAnsi" w:hAnsiTheme="minorHAnsi" w:cstheme="minorHAnsi"/>
          <w:szCs w:val="22"/>
        </w:rPr>
        <w:t>E</w:t>
      </w:r>
      <w:r w:rsidR="00215002" w:rsidRPr="00845ED6">
        <w:rPr>
          <w:rFonts w:asciiTheme="minorHAnsi" w:hAnsiTheme="minorHAnsi" w:cstheme="minorHAnsi"/>
          <w:szCs w:val="22"/>
        </w:rPr>
        <w:t>ffort Estimate</w:t>
      </w:r>
      <w:bookmarkEnd w:id="8"/>
      <w:r w:rsidR="00E83A21" w:rsidRPr="00845ED6">
        <w:rPr>
          <w:rFonts w:asciiTheme="minorHAnsi" w:hAnsiTheme="minorHAnsi" w:cstheme="minorHAnsi"/>
          <w:szCs w:val="22"/>
        </w:rPr>
        <w:t xml:space="preserve"> (If required)</w:t>
      </w:r>
    </w:p>
    <w:p w14:paraId="2EE55C91" w14:textId="77777777" w:rsidR="00E6001D" w:rsidRPr="004B3DCF" w:rsidRDefault="00E6001D">
      <w:pPr>
        <w:ind w:right="-810"/>
        <w:rPr>
          <w:rFonts w:asciiTheme="minorHAnsi" w:hAnsiTheme="minorHAnsi" w:cstheme="minorHAnsi"/>
          <w:b/>
          <w:szCs w:val="22"/>
        </w:rPr>
      </w:pPr>
    </w:p>
    <w:p w14:paraId="301CF07B" w14:textId="77777777" w:rsidR="00B8122C" w:rsidRPr="004B3DCF" w:rsidRDefault="00B8122C">
      <w:pPr>
        <w:ind w:right="-810"/>
        <w:rPr>
          <w:rFonts w:asciiTheme="minorHAnsi" w:hAnsiTheme="minorHAnsi" w:cstheme="minorHAnsi"/>
          <w:b/>
          <w:szCs w:val="22"/>
        </w:rPr>
      </w:pPr>
      <w:r w:rsidRPr="004B3DCF">
        <w:rPr>
          <w:rFonts w:asciiTheme="minorHAnsi" w:hAnsiTheme="minorHAnsi" w:cstheme="minorHAnsi"/>
          <w:b/>
          <w:szCs w:val="22"/>
        </w:rPr>
        <w:t>FUNCTIONAL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97"/>
        <w:gridCol w:w="2119"/>
        <w:gridCol w:w="3346"/>
      </w:tblGrid>
      <w:tr w:rsidR="00667FCF" w:rsidRPr="004B3DCF" w14:paraId="3B42CD80" w14:textId="77777777" w:rsidTr="00E83A21">
        <w:tc>
          <w:tcPr>
            <w:tcW w:w="4497" w:type="dxa"/>
            <w:shd w:val="clear" w:color="auto" w:fill="B8CCE4" w:themeFill="accent1" w:themeFillTint="66"/>
          </w:tcPr>
          <w:p w14:paraId="6142754D" w14:textId="77777777" w:rsidR="00667FCF" w:rsidRPr="004B3DCF" w:rsidRDefault="00667FCF">
            <w:pPr>
              <w:rPr>
                <w:rFonts w:asciiTheme="minorHAnsi" w:hAnsiTheme="minorHAnsi" w:cstheme="minorHAnsi"/>
                <w:b/>
                <w:szCs w:val="22"/>
              </w:rPr>
            </w:pPr>
            <w:r w:rsidRPr="004B3DCF">
              <w:rPr>
                <w:rFonts w:asciiTheme="minorHAnsi" w:hAnsiTheme="minorHAnsi" w:cstheme="minorHAnsi"/>
                <w:b/>
                <w:szCs w:val="22"/>
              </w:rPr>
              <w:t xml:space="preserve">Task </w:t>
            </w:r>
          </w:p>
        </w:tc>
        <w:tc>
          <w:tcPr>
            <w:tcW w:w="2119" w:type="dxa"/>
            <w:shd w:val="clear" w:color="auto" w:fill="B8CCE4" w:themeFill="accent1" w:themeFillTint="66"/>
          </w:tcPr>
          <w:p w14:paraId="4D9AE3E9" w14:textId="77777777" w:rsidR="00667FCF" w:rsidRPr="004B3DCF" w:rsidRDefault="00667FCF">
            <w:pPr>
              <w:rPr>
                <w:rFonts w:asciiTheme="minorHAnsi" w:hAnsiTheme="minorHAnsi" w:cstheme="minorHAnsi"/>
                <w:b/>
                <w:szCs w:val="22"/>
              </w:rPr>
            </w:pPr>
            <w:r w:rsidRPr="004B3DCF">
              <w:rPr>
                <w:rFonts w:asciiTheme="minorHAnsi" w:hAnsiTheme="minorHAnsi" w:cstheme="minorHAnsi"/>
                <w:b/>
                <w:szCs w:val="22"/>
              </w:rPr>
              <w:t xml:space="preserve">Hours </w:t>
            </w:r>
          </w:p>
        </w:tc>
        <w:tc>
          <w:tcPr>
            <w:tcW w:w="3346" w:type="dxa"/>
            <w:shd w:val="clear" w:color="auto" w:fill="B8CCE4" w:themeFill="accent1" w:themeFillTint="66"/>
          </w:tcPr>
          <w:p w14:paraId="4A2652C9" w14:textId="77777777" w:rsidR="00667FCF" w:rsidRPr="004B3DCF" w:rsidRDefault="00667FCF">
            <w:pPr>
              <w:rPr>
                <w:rFonts w:asciiTheme="minorHAnsi" w:hAnsiTheme="minorHAnsi" w:cstheme="minorHAnsi"/>
                <w:b/>
                <w:szCs w:val="22"/>
              </w:rPr>
            </w:pPr>
            <w:r w:rsidRPr="004B3DCF">
              <w:rPr>
                <w:rFonts w:asciiTheme="minorHAnsi" w:hAnsiTheme="minorHAnsi" w:cstheme="minorHAnsi"/>
                <w:b/>
                <w:szCs w:val="22"/>
              </w:rPr>
              <w:t>Quoted By</w:t>
            </w:r>
          </w:p>
        </w:tc>
      </w:tr>
      <w:tr w:rsidR="00E83A21" w:rsidRPr="004B3DCF" w14:paraId="74F35EB4" w14:textId="77777777" w:rsidTr="00E83A21">
        <w:trPr>
          <w:trHeight w:val="296"/>
        </w:trPr>
        <w:tc>
          <w:tcPr>
            <w:tcW w:w="4497" w:type="dxa"/>
          </w:tcPr>
          <w:p w14:paraId="0CD2713C" w14:textId="77777777" w:rsidR="00E83A21" w:rsidRPr="004B3DCF" w:rsidRDefault="00E83A21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19" w:type="dxa"/>
          </w:tcPr>
          <w:p w14:paraId="004EB416" w14:textId="77777777" w:rsidR="00E83A21" w:rsidRPr="004B3DCF" w:rsidRDefault="00E83A21" w:rsidP="00667FCF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346" w:type="dxa"/>
          </w:tcPr>
          <w:p w14:paraId="665F66B0" w14:textId="77777777" w:rsidR="00E83A21" w:rsidRPr="004B3DCF" w:rsidRDefault="00E83A21" w:rsidP="00667FCF">
            <w:pPr>
              <w:rPr>
                <w:rFonts w:asciiTheme="minorHAnsi" w:hAnsiTheme="minorHAnsi" w:cstheme="minorHAnsi"/>
                <w:szCs w:val="22"/>
              </w:rPr>
            </w:pPr>
          </w:p>
        </w:tc>
      </w:tr>
      <w:tr w:rsidR="00E83A21" w:rsidRPr="004B3DCF" w14:paraId="66B08F01" w14:textId="77777777" w:rsidTr="00E83A21">
        <w:tc>
          <w:tcPr>
            <w:tcW w:w="4497" w:type="dxa"/>
          </w:tcPr>
          <w:p w14:paraId="378515C7" w14:textId="77777777" w:rsidR="00E83A21" w:rsidRPr="004B3DCF" w:rsidRDefault="00E83A21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19" w:type="dxa"/>
          </w:tcPr>
          <w:p w14:paraId="07A14CD6" w14:textId="77777777" w:rsidR="00E83A21" w:rsidRPr="004B3DCF" w:rsidRDefault="00E83A21" w:rsidP="00667FCF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346" w:type="dxa"/>
          </w:tcPr>
          <w:p w14:paraId="520D638A" w14:textId="77777777" w:rsidR="00E83A21" w:rsidRPr="004B3DCF" w:rsidRDefault="00E83A21" w:rsidP="00FD58AF">
            <w:pPr>
              <w:rPr>
                <w:rFonts w:asciiTheme="minorHAnsi" w:hAnsiTheme="minorHAnsi" w:cstheme="minorHAnsi"/>
                <w:szCs w:val="22"/>
              </w:rPr>
            </w:pPr>
          </w:p>
        </w:tc>
      </w:tr>
      <w:tr w:rsidR="00E83A21" w:rsidRPr="004B3DCF" w14:paraId="37962FF3" w14:textId="77777777" w:rsidTr="00E83A21">
        <w:tc>
          <w:tcPr>
            <w:tcW w:w="4497" w:type="dxa"/>
          </w:tcPr>
          <w:p w14:paraId="1E6B0C75" w14:textId="77777777" w:rsidR="00E83A21" w:rsidRPr="004B3DCF" w:rsidRDefault="00E83A21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19" w:type="dxa"/>
          </w:tcPr>
          <w:p w14:paraId="0BC997FC" w14:textId="77777777" w:rsidR="00E83A21" w:rsidRPr="004B3DCF" w:rsidRDefault="00E83A21" w:rsidP="00667FCF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346" w:type="dxa"/>
          </w:tcPr>
          <w:p w14:paraId="4FD849DB" w14:textId="77777777" w:rsidR="00E83A21" w:rsidRPr="004B3DCF" w:rsidRDefault="00E83A21" w:rsidP="00667FCF">
            <w:pPr>
              <w:rPr>
                <w:rFonts w:asciiTheme="minorHAnsi" w:hAnsiTheme="minorHAnsi" w:cstheme="minorHAnsi"/>
                <w:szCs w:val="22"/>
              </w:rPr>
            </w:pPr>
          </w:p>
        </w:tc>
      </w:tr>
      <w:tr w:rsidR="00E83A21" w:rsidRPr="004B3DCF" w14:paraId="1765CFC3" w14:textId="77777777" w:rsidTr="00E83A21">
        <w:tc>
          <w:tcPr>
            <w:tcW w:w="4497" w:type="dxa"/>
          </w:tcPr>
          <w:p w14:paraId="17BA4B81" w14:textId="77777777" w:rsidR="00E83A21" w:rsidRPr="004B3DCF" w:rsidRDefault="00E83A21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19" w:type="dxa"/>
          </w:tcPr>
          <w:p w14:paraId="60EF5F9D" w14:textId="77777777" w:rsidR="00E83A21" w:rsidRPr="004B3DCF" w:rsidRDefault="00E83A21" w:rsidP="00667FCF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346" w:type="dxa"/>
          </w:tcPr>
          <w:p w14:paraId="5A33FC60" w14:textId="77777777" w:rsidR="00E83A21" w:rsidRPr="004B3DCF" w:rsidRDefault="00E83A21" w:rsidP="00667FCF">
            <w:pPr>
              <w:rPr>
                <w:rFonts w:asciiTheme="minorHAnsi" w:hAnsiTheme="minorHAnsi" w:cstheme="minorHAnsi"/>
                <w:szCs w:val="22"/>
              </w:rPr>
            </w:pPr>
          </w:p>
        </w:tc>
      </w:tr>
      <w:tr w:rsidR="00E83A21" w:rsidRPr="004B3DCF" w14:paraId="379DE1C9" w14:textId="77777777" w:rsidTr="00E83A21">
        <w:tc>
          <w:tcPr>
            <w:tcW w:w="4497" w:type="dxa"/>
          </w:tcPr>
          <w:p w14:paraId="37E019FF" w14:textId="77777777" w:rsidR="00E83A21" w:rsidRPr="004B3DCF" w:rsidRDefault="00E83A21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19" w:type="dxa"/>
          </w:tcPr>
          <w:p w14:paraId="2B522148" w14:textId="77777777" w:rsidR="00E83A21" w:rsidRPr="004B3DCF" w:rsidRDefault="00E83A21" w:rsidP="00667FCF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346" w:type="dxa"/>
          </w:tcPr>
          <w:p w14:paraId="08D3923D" w14:textId="77777777" w:rsidR="00E83A21" w:rsidRPr="004B3DCF" w:rsidRDefault="00E83A21" w:rsidP="00FD58AF">
            <w:pPr>
              <w:rPr>
                <w:rFonts w:asciiTheme="minorHAnsi" w:hAnsiTheme="minorHAnsi" w:cstheme="minorHAnsi"/>
                <w:szCs w:val="22"/>
              </w:rPr>
            </w:pPr>
          </w:p>
        </w:tc>
      </w:tr>
      <w:tr w:rsidR="00E83A21" w:rsidRPr="004B3DCF" w14:paraId="6923C8A8" w14:textId="77777777" w:rsidTr="00E83A21">
        <w:tc>
          <w:tcPr>
            <w:tcW w:w="4497" w:type="dxa"/>
          </w:tcPr>
          <w:p w14:paraId="3EEBBBA1" w14:textId="77777777" w:rsidR="00E83A21" w:rsidRPr="004B3DCF" w:rsidRDefault="00E83A21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19" w:type="dxa"/>
          </w:tcPr>
          <w:p w14:paraId="7489E0A2" w14:textId="77777777" w:rsidR="00E83A21" w:rsidRPr="004B3DCF" w:rsidRDefault="00E83A21" w:rsidP="00667FCF">
            <w:pPr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346" w:type="dxa"/>
          </w:tcPr>
          <w:p w14:paraId="687B9C30" w14:textId="77777777" w:rsidR="00E83A21" w:rsidRPr="004B3DCF" w:rsidRDefault="00E83A21" w:rsidP="00667FCF">
            <w:pPr>
              <w:rPr>
                <w:rFonts w:asciiTheme="minorHAnsi" w:hAnsiTheme="minorHAnsi" w:cstheme="minorHAnsi"/>
                <w:szCs w:val="22"/>
              </w:rPr>
            </w:pPr>
          </w:p>
        </w:tc>
      </w:tr>
    </w:tbl>
    <w:p w14:paraId="1CD5D277" w14:textId="77777777" w:rsidR="00E6001D" w:rsidRPr="004B3DCF" w:rsidRDefault="0026438A">
      <w:pPr>
        <w:rPr>
          <w:rFonts w:asciiTheme="minorHAnsi" w:hAnsiTheme="minorHAnsi" w:cstheme="minorHAnsi"/>
          <w:b/>
          <w:i/>
          <w:szCs w:val="22"/>
        </w:rPr>
      </w:pPr>
      <w:r w:rsidRPr="004B3DCF">
        <w:rPr>
          <w:rFonts w:asciiTheme="minorHAnsi" w:hAnsiTheme="minorHAnsi" w:cstheme="minorHAnsi"/>
          <w:b/>
          <w:i/>
          <w:szCs w:val="22"/>
        </w:rPr>
        <w:t xml:space="preserve">NOTE: The hours above represent an ESTIMATE of </w:t>
      </w:r>
      <w:r w:rsidR="00E83A21" w:rsidRPr="004B3DCF">
        <w:rPr>
          <w:rFonts w:asciiTheme="minorHAnsi" w:hAnsiTheme="minorHAnsi" w:cstheme="minorHAnsi"/>
          <w:b/>
          <w:i/>
          <w:szCs w:val="22"/>
        </w:rPr>
        <w:t xml:space="preserve">time required to complete the change. </w:t>
      </w:r>
    </w:p>
    <w:p w14:paraId="51F7D541" w14:textId="77777777" w:rsidR="000F5AC1" w:rsidRPr="00845ED6" w:rsidRDefault="000F5AC1" w:rsidP="000F5AC1">
      <w:pPr>
        <w:pStyle w:val="Heading2"/>
        <w:rPr>
          <w:rFonts w:asciiTheme="minorHAnsi" w:hAnsiTheme="minorHAnsi" w:cstheme="minorHAnsi"/>
          <w:szCs w:val="22"/>
        </w:rPr>
      </w:pPr>
      <w:bookmarkStart w:id="9" w:name="_Toc43140334"/>
      <w:r w:rsidRPr="00845ED6">
        <w:rPr>
          <w:rFonts w:asciiTheme="minorHAnsi" w:hAnsiTheme="minorHAnsi" w:cstheme="minorHAnsi"/>
          <w:szCs w:val="22"/>
        </w:rPr>
        <w:t xml:space="preserve">Changes Requested </w:t>
      </w:r>
      <w:r w:rsidR="003227BB" w:rsidRPr="00845ED6">
        <w:rPr>
          <w:rFonts w:asciiTheme="minorHAnsi" w:hAnsiTheme="minorHAnsi" w:cstheme="minorHAnsi"/>
          <w:szCs w:val="22"/>
        </w:rPr>
        <w:t>after</w:t>
      </w:r>
      <w:r w:rsidRPr="00845ED6">
        <w:rPr>
          <w:rFonts w:asciiTheme="minorHAnsi" w:hAnsiTheme="minorHAnsi" w:cstheme="minorHAnsi"/>
          <w:szCs w:val="22"/>
        </w:rPr>
        <w:t xml:space="preserve"> Approval</w:t>
      </w:r>
      <w:bookmarkEnd w:id="9"/>
    </w:p>
    <w:p w14:paraId="2BBCF708" w14:textId="77777777" w:rsidR="000F5AC1" w:rsidRPr="004B3DCF" w:rsidRDefault="00C76532" w:rsidP="000F5AC1">
      <w:pPr>
        <w:widowControl/>
        <w:rPr>
          <w:rFonts w:asciiTheme="minorHAnsi" w:hAnsiTheme="minorHAnsi" w:cstheme="minorHAnsi"/>
          <w:szCs w:val="22"/>
        </w:rPr>
      </w:pPr>
      <w:r w:rsidRPr="004B3DCF">
        <w:rPr>
          <w:rFonts w:asciiTheme="minorHAnsi" w:hAnsiTheme="minorHAnsi" w:cstheme="minorHAnsi"/>
          <w:noProof/>
          <w:szCs w:val="22"/>
        </w:rPr>
        <w:t>&lt;</w:t>
      </w:r>
      <w:r w:rsidR="006948FE" w:rsidRPr="004B3DCF">
        <w:rPr>
          <w:rFonts w:asciiTheme="minorHAnsi" w:hAnsiTheme="minorHAnsi" w:cstheme="minorHAnsi"/>
          <w:noProof/>
          <w:szCs w:val="22"/>
        </w:rPr>
        <w:t>O</w:t>
      </w:r>
      <w:r w:rsidR="00923112" w:rsidRPr="004B3DCF">
        <w:rPr>
          <w:rFonts w:asciiTheme="minorHAnsi" w:hAnsiTheme="minorHAnsi" w:cstheme="minorHAnsi"/>
          <w:noProof/>
          <w:szCs w:val="22"/>
        </w:rPr>
        <w:t>ptional section created as needed</w:t>
      </w:r>
      <w:r w:rsidR="006948FE" w:rsidRPr="004B3DCF">
        <w:rPr>
          <w:rFonts w:asciiTheme="minorHAnsi" w:hAnsiTheme="minorHAnsi" w:cstheme="minorHAnsi"/>
          <w:noProof/>
          <w:szCs w:val="22"/>
        </w:rPr>
        <w:t xml:space="preserve"> - </w:t>
      </w:r>
      <w:r w:rsidR="009E2797" w:rsidRPr="004B3DCF">
        <w:rPr>
          <w:rFonts w:asciiTheme="minorHAnsi" w:hAnsiTheme="minorHAnsi" w:cstheme="minorHAnsi"/>
          <w:noProof/>
          <w:szCs w:val="22"/>
        </w:rPr>
        <w:t>A detailed description of changes requested should be listed here</w:t>
      </w:r>
      <w:r w:rsidRPr="004B3DCF">
        <w:rPr>
          <w:rFonts w:asciiTheme="minorHAnsi" w:hAnsiTheme="minorHAnsi" w:cstheme="minorHAnsi"/>
          <w:noProof/>
          <w:szCs w:val="22"/>
        </w:rPr>
        <w:t>&gt;</w:t>
      </w:r>
      <w:r w:rsidR="009E2797" w:rsidRPr="004B3DCF">
        <w:rPr>
          <w:rFonts w:asciiTheme="minorHAnsi" w:hAnsiTheme="minorHAnsi" w:cstheme="minorHAnsi"/>
          <w:noProof/>
          <w:szCs w:val="22"/>
        </w:rPr>
        <w:t xml:space="preserve">  </w:t>
      </w:r>
    </w:p>
    <w:tbl>
      <w:tblPr>
        <w:tblStyle w:val="TableGrid"/>
        <w:tblW w:w="10285" w:type="dxa"/>
        <w:tblLook w:val="04A0" w:firstRow="1" w:lastRow="0" w:firstColumn="1" w:lastColumn="0" w:noHBand="0" w:noVBand="1"/>
      </w:tblPr>
      <w:tblGrid>
        <w:gridCol w:w="1275"/>
        <w:gridCol w:w="1554"/>
        <w:gridCol w:w="7456"/>
      </w:tblGrid>
      <w:tr w:rsidR="00C76532" w:rsidRPr="004B3DCF" w14:paraId="0821D565" w14:textId="77777777" w:rsidTr="00923112">
        <w:trPr>
          <w:trHeight w:val="460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DAE46" w14:textId="77777777" w:rsidR="00C76532" w:rsidRPr="004B3DCF" w:rsidRDefault="00C76532" w:rsidP="002757A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B3DCF">
              <w:rPr>
                <w:rFonts w:asciiTheme="minorHAnsi" w:hAnsiTheme="minorHAnsi" w:cstheme="minorHAnsi"/>
                <w:sz w:val="22"/>
                <w:szCs w:val="22"/>
              </w:rPr>
              <w:t>Requestor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36808" w14:textId="77777777" w:rsidR="00C76532" w:rsidRPr="004B3DCF" w:rsidRDefault="00C76532" w:rsidP="002757A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B3DCF">
              <w:rPr>
                <w:rFonts w:asciiTheme="minorHAnsi" w:hAnsiTheme="minorHAnsi" w:cstheme="minorHAnsi"/>
                <w:sz w:val="22"/>
                <w:szCs w:val="22"/>
              </w:rPr>
              <w:t>Date</w:t>
            </w:r>
          </w:p>
        </w:tc>
        <w:tc>
          <w:tcPr>
            <w:tcW w:w="7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AC203" w14:textId="77777777" w:rsidR="00C76532" w:rsidRPr="004B3DCF" w:rsidRDefault="00C76532" w:rsidP="002757A9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B3DCF">
              <w:rPr>
                <w:rFonts w:asciiTheme="minorHAnsi" w:hAnsiTheme="minorHAnsi" w:cstheme="minorHAnsi"/>
                <w:sz w:val="22"/>
                <w:szCs w:val="22"/>
              </w:rPr>
              <w:t>Change Description</w:t>
            </w:r>
          </w:p>
        </w:tc>
      </w:tr>
      <w:tr w:rsidR="00C76532" w:rsidRPr="004B3DCF" w14:paraId="7EF3D737" w14:textId="77777777" w:rsidTr="00923112">
        <w:trPr>
          <w:trHeight w:val="273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4312D" w14:textId="77777777" w:rsidR="00C76532" w:rsidRPr="004B3DCF" w:rsidRDefault="00C76532" w:rsidP="002757A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3DCF">
              <w:rPr>
                <w:rFonts w:asciiTheme="minorHAnsi" w:hAnsiTheme="minorHAnsi" w:cstheme="minorHAnsi"/>
                <w:sz w:val="22"/>
                <w:szCs w:val="22"/>
              </w:rPr>
              <w:t>Name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F48A3" w14:textId="77777777" w:rsidR="00C76532" w:rsidRPr="004B3DCF" w:rsidRDefault="00C76532" w:rsidP="002757A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3DCF">
              <w:rPr>
                <w:rFonts w:asciiTheme="minorHAnsi" w:hAnsiTheme="minorHAnsi" w:cstheme="minorHAnsi"/>
                <w:sz w:val="22"/>
                <w:szCs w:val="22"/>
              </w:rPr>
              <w:t>MM/DD/YY</w:t>
            </w:r>
          </w:p>
        </w:tc>
        <w:tc>
          <w:tcPr>
            <w:tcW w:w="7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8561" w14:textId="77777777" w:rsidR="00C76532" w:rsidRPr="004B3DCF" w:rsidRDefault="00C76532" w:rsidP="002757A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3DCF">
              <w:rPr>
                <w:rFonts w:asciiTheme="minorHAnsi" w:hAnsiTheme="minorHAnsi" w:cstheme="minorHAnsi"/>
                <w:sz w:val="22"/>
                <w:szCs w:val="22"/>
              </w:rPr>
              <w:t>Original submittal</w:t>
            </w:r>
          </w:p>
        </w:tc>
      </w:tr>
      <w:tr w:rsidR="00C76532" w:rsidRPr="004B3DCF" w14:paraId="523238D8" w14:textId="77777777" w:rsidTr="00923112">
        <w:trPr>
          <w:trHeight w:val="273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5848" w14:textId="77777777" w:rsidR="00C76532" w:rsidRPr="004B3DCF" w:rsidRDefault="00C76532" w:rsidP="002757A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BB360" w14:textId="77777777" w:rsidR="00C76532" w:rsidRPr="004B3DCF" w:rsidRDefault="00C76532" w:rsidP="002757A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D2F09" w14:textId="77777777" w:rsidR="00C76532" w:rsidRPr="004B3DCF" w:rsidRDefault="00C76532" w:rsidP="002757A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76532" w:rsidRPr="004B3DCF" w14:paraId="51DFE73F" w14:textId="77777777" w:rsidTr="00923112">
        <w:trPr>
          <w:trHeight w:val="290"/>
        </w:trPr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BA8BB" w14:textId="77777777" w:rsidR="00C76532" w:rsidRPr="004B3DCF" w:rsidRDefault="00C76532" w:rsidP="002757A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50E37" w14:textId="77777777" w:rsidR="00C76532" w:rsidRPr="004B3DCF" w:rsidRDefault="00C76532" w:rsidP="002757A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F0643" w14:textId="77777777" w:rsidR="00C76532" w:rsidRPr="004B3DCF" w:rsidRDefault="00C76532" w:rsidP="002757A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5B72A7D" w14:textId="77777777" w:rsidR="00C76532" w:rsidRPr="004B3DCF" w:rsidRDefault="00C76532" w:rsidP="000F5AC1">
      <w:pPr>
        <w:widowControl/>
        <w:rPr>
          <w:rFonts w:asciiTheme="minorHAnsi" w:hAnsiTheme="minorHAnsi" w:cstheme="minorHAnsi"/>
          <w:noProof/>
          <w:szCs w:val="22"/>
        </w:rPr>
      </w:pPr>
    </w:p>
    <w:p w14:paraId="2EE5C5A4" w14:textId="77777777" w:rsidR="006106CD" w:rsidRPr="004B3DCF" w:rsidRDefault="006106CD" w:rsidP="000F5AC1">
      <w:pPr>
        <w:widowControl/>
        <w:rPr>
          <w:rFonts w:asciiTheme="minorHAnsi" w:hAnsiTheme="minorHAnsi" w:cstheme="minorHAnsi"/>
          <w:noProof/>
          <w:szCs w:val="22"/>
        </w:rPr>
      </w:pPr>
    </w:p>
    <w:sectPr w:rsidR="006106CD" w:rsidRPr="004B3DCF" w:rsidSect="00FF0540">
      <w:headerReference w:type="default" r:id="rId33"/>
      <w:footerReference w:type="default" r:id="rId34"/>
      <w:pgSz w:w="12240" w:h="15840" w:code="1"/>
      <w:pgMar w:top="1008" w:right="1080" w:bottom="1008" w:left="108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362C9" w14:textId="77777777" w:rsidR="00504337" w:rsidRDefault="00504337">
      <w:r>
        <w:separator/>
      </w:r>
    </w:p>
  </w:endnote>
  <w:endnote w:type="continuationSeparator" w:id="0">
    <w:p w14:paraId="62C6947B" w14:textId="77777777" w:rsidR="00504337" w:rsidRDefault="00504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5689B" w14:textId="77777777" w:rsidR="00F0436F" w:rsidRPr="00CF06DA" w:rsidRDefault="00F0436F" w:rsidP="002757A9">
    <w:pPr>
      <w:pStyle w:val="Footer"/>
      <w:pBdr>
        <w:top w:val="single" w:sz="6" w:space="1" w:color="auto"/>
      </w:pBdr>
      <w:tabs>
        <w:tab w:val="clear" w:pos="4320"/>
        <w:tab w:val="clear" w:pos="8640"/>
        <w:tab w:val="center" w:pos="5040"/>
        <w:tab w:val="right" w:pos="10080"/>
      </w:tabs>
      <w:rPr>
        <w:rFonts w:ascii="Calibri" w:hAnsi="Calibri"/>
        <w:szCs w:val="22"/>
      </w:rPr>
    </w:pPr>
    <w:r w:rsidRPr="00CF06DA">
      <w:rPr>
        <w:rFonts w:ascii="Calibri" w:hAnsi="Calibri"/>
        <w:szCs w:val="22"/>
      </w:rPr>
      <w:fldChar w:fldCharType="begin"/>
    </w:r>
    <w:r w:rsidRPr="00CF06DA">
      <w:rPr>
        <w:rFonts w:ascii="Calibri" w:hAnsi="Calibri"/>
        <w:szCs w:val="22"/>
      </w:rPr>
      <w:instrText xml:space="preserve"> DATE \@ "M/d/yyyy" </w:instrText>
    </w:r>
    <w:r w:rsidRPr="00CF06DA">
      <w:rPr>
        <w:rFonts w:ascii="Calibri" w:hAnsi="Calibri"/>
        <w:szCs w:val="22"/>
      </w:rPr>
      <w:fldChar w:fldCharType="separate"/>
    </w:r>
    <w:r w:rsidR="00E710CB">
      <w:rPr>
        <w:rFonts w:ascii="Calibri" w:hAnsi="Calibri"/>
        <w:noProof/>
        <w:szCs w:val="22"/>
      </w:rPr>
      <w:t>2/17/2026</w:t>
    </w:r>
    <w:r w:rsidRPr="00CF06DA">
      <w:rPr>
        <w:rFonts w:ascii="Calibri" w:hAnsi="Calibri"/>
        <w:szCs w:val="22"/>
      </w:rPr>
      <w:fldChar w:fldCharType="end"/>
    </w:r>
    <w:r w:rsidRPr="00CF06DA">
      <w:rPr>
        <w:rFonts w:ascii="Calibri" w:hAnsi="Calibri"/>
        <w:szCs w:val="22"/>
      </w:rPr>
      <w:tab/>
      <w:t xml:space="preserve">Page </w:t>
    </w:r>
    <w:r w:rsidRPr="00CF06DA">
      <w:rPr>
        <w:rStyle w:val="PageNumber"/>
        <w:rFonts w:ascii="Calibri" w:hAnsi="Calibri"/>
        <w:szCs w:val="22"/>
      </w:rPr>
      <w:fldChar w:fldCharType="begin"/>
    </w:r>
    <w:r w:rsidRPr="00CF06DA">
      <w:rPr>
        <w:rStyle w:val="PageNumber"/>
        <w:rFonts w:ascii="Calibri" w:hAnsi="Calibri"/>
        <w:szCs w:val="22"/>
      </w:rPr>
      <w:instrText xml:space="preserve"> PAGE </w:instrText>
    </w:r>
    <w:r w:rsidRPr="00CF06DA">
      <w:rPr>
        <w:rStyle w:val="PageNumber"/>
        <w:rFonts w:ascii="Calibri" w:hAnsi="Calibri"/>
        <w:szCs w:val="22"/>
      </w:rPr>
      <w:fldChar w:fldCharType="separate"/>
    </w:r>
    <w:r w:rsidR="0004439E">
      <w:rPr>
        <w:rStyle w:val="PageNumber"/>
        <w:rFonts w:ascii="Calibri" w:hAnsi="Calibri"/>
        <w:noProof/>
        <w:szCs w:val="22"/>
      </w:rPr>
      <w:t>1</w:t>
    </w:r>
    <w:r w:rsidRPr="00CF06DA">
      <w:rPr>
        <w:rStyle w:val="PageNumber"/>
        <w:rFonts w:ascii="Calibri" w:hAnsi="Calibri"/>
        <w:szCs w:val="22"/>
      </w:rPr>
      <w:fldChar w:fldCharType="end"/>
    </w:r>
    <w:r w:rsidRPr="00CF06DA">
      <w:rPr>
        <w:rStyle w:val="PageNumber"/>
        <w:rFonts w:ascii="Calibri" w:hAnsi="Calibri"/>
        <w:szCs w:val="22"/>
      </w:rPr>
      <w:t xml:space="preserve"> of </w:t>
    </w:r>
    <w:r w:rsidRPr="00CF06DA">
      <w:rPr>
        <w:rStyle w:val="PageNumber"/>
        <w:rFonts w:ascii="Calibri" w:hAnsi="Calibri"/>
        <w:szCs w:val="22"/>
      </w:rPr>
      <w:fldChar w:fldCharType="begin"/>
    </w:r>
    <w:r w:rsidRPr="00CF06DA">
      <w:rPr>
        <w:rStyle w:val="PageNumber"/>
        <w:rFonts w:ascii="Calibri" w:hAnsi="Calibri"/>
        <w:szCs w:val="22"/>
      </w:rPr>
      <w:instrText xml:space="preserve"> NUMPAGES </w:instrText>
    </w:r>
    <w:r w:rsidRPr="00CF06DA">
      <w:rPr>
        <w:rStyle w:val="PageNumber"/>
        <w:rFonts w:ascii="Calibri" w:hAnsi="Calibri"/>
        <w:szCs w:val="22"/>
      </w:rPr>
      <w:fldChar w:fldCharType="separate"/>
    </w:r>
    <w:r w:rsidR="0004439E">
      <w:rPr>
        <w:rStyle w:val="PageNumber"/>
        <w:rFonts w:ascii="Calibri" w:hAnsi="Calibri"/>
        <w:noProof/>
        <w:szCs w:val="22"/>
      </w:rPr>
      <w:t>15</w:t>
    </w:r>
    <w:r w:rsidRPr="00CF06DA">
      <w:rPr>
        <w:rStyle w:val="PageNumber"/>
        <w:rFonts w:ascii="Calibri" w:hAnsi="Calibri"/>
        <w:szCs w:val="22"/>
      </w:rPr>
      <w:fldChar w:fldCharType="end"/>
    </w:r>
  </w:p>
  <w:p w14:paraId="3CFABE8D" w14:textId="77777777" w:rsidR="00F0436F" w:rsidRPr="001B04BE" w:rsidRDefault="00F0436F" w:rsidP="002757A9">
    <w:pPr>
      <w:pStyle w:val="Footer"/>
      <w:pBdr>
        <w:top w:val="single" w:sz="6" w:space="1" w:color="auto"/>
      </w:pBdr>
      <w:tabs>
        <w:tab w:val="clear" w:pos="4320"/>
        <w:tab w:val="clear" w:pos="8640"/>
        <w:tab w:val="center" w:pos="5040"/>
        <w:tab w:val="right" w:pos="10080"/>
      </w:tabs>
      <w:jc w:val="right"/>
      <w:rPr>
        <w:rStyle w:val="PageNumber"/>
        <w:rFonts w:ascii="Calibri" w:hAnsi="Calibri"/>
        <w:szCs w:val="22"/>
      </w:rPr>
    </w:pPr>
    <w:r w:rsidRPr="00CF06DA">
      <w:rPr>
        <w:rFonts w:ascii="Calibri" w:hAnsi="Calibri"/>
        <w:szCs w:val="22"/>
      </w:rPr>
      <w:tab/>
    </w:r>
    <w:r w:rsidRPr="00CF06DA">
      <w:rPr>
        <w:rFonts w:ascii="Calibri" w:hAnsi="Calibri"/>
        <w:szCs w:val="22"/>
      </w:rPr>
      <w:tab/>
    </w:r>
  </w:p>
  <w:p w14:paraId="7A6D028F" w14:textId="77777777" w:rsidR="00F0436F" w:rsidRDefault="00F0436F">
    <w:pPr>
      <w:pStyle w:val="DocI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428C6" w14:textId="77777777" w:rsidR="00504337" w:rsidRDefault="00504337">
      <w:r>
        <w:separator/>
      </w:r>
    </w:p>
  </w:footnote>
  <w:footnote w:type="continuationSeparator" w:id="0">
    <w:p w14:paraId="3358A9A5" w14:textId="77777777" w:rsidR="00504337" w:rsidRDefault="00504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68"/>
      <w:gridCol w:w="6570"/>
    </w:tblGrid>
    <w:tr w:rsidR="00CE7C06" w14:paraId="7627B856" w14:textId="77777777" w:rsidTr="00FB645D">
      <w:tc>
        <w:tcPr>
          <w:tcW w:w="4068" w:type="dxa"/>
        </w:tcPr>
        <w:p w14:paraId="3CFB71E1" w14:textId="77777777" w:rsidR="00CE7C06" w:rsidRDefault="00E710CB">
          <w:pPr>
            <w:pStyle w:val="Header"/>
          </w:pPr>
          <w:r>
            <w:rPr>
              <w:noProof/>
              <w:sz w:val="22"/>
            </w:rPr>
            <w:pict w14:anchorId="454EC4B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9.9pt;height:42.05pt">
                <v:imagedata r:id="rId1" o:title="Jayco Logo - 3D COLOR-01"/>
              </v:shape>
            </w:pict>
          </w:r>
        </w:p>
      </w:tc>
      <w:tc>
        <w:tcPr>
          <w:tcW w:w="6570" w:type="dxa"/>
        </w:tcPr>
        <w:p w14:paraId="154C96DD" w14:textId="77777777" w:rsidR="00CE7C06" w:rsidRPr="00FF0540" w:rsidRDefault="00CE7C06" w:rsidP="00FB645D">
          <w:pPr>
            <w:pStyle w:val="Header"/>
            <w:jc w:val="right"/>
            <w:rPr>
              <w:rFonts w:ascii="Times New Roman" w:hAnsi="Times New Roman"/>
              <w:b/>
              <w:sz w:val="36"/>
            </w:rPr>
          </w:pPr>
        </w:p>
        <w:p w14:paraId="364452C2" w14:textId="77777777" w:rsidR="00CE7C06" w:rsidRPr="00FF0540" w:rsidRDefault="00952B0D" w:rsidP="00952B0D">
          <w:pPr>
            <w:pStyle w:val="Header"/>
            <w:rPr>
              <w:rFonts w:asciiTheme="minorHAnsi" w:hAnsiTheme="minorHAnsi" w:cstheme="minorHAnsi"/>
              <w:b/>
              <w:sz w:val="36"/>
            </w:rPr>
          </w:pPr>
          <w:r>
            <w:rPr>
              <w:rFonts w:asciiTheme="minorHAnsi" w:hAnsiTheme="minorHAnsi" w:cstheme="minorHAnsi"/>
              <w:b/>
              <w:sz w:val="36"/>
            </w:rPr>
            <w:t>Jayco Functional Design Document</w:t>
          </w:r>
        </w:p>
      </w:tc>
    </w:tr>
  </w:tbl>
  <w:p w14:paraId="6CD7AF9A" w14:textId="77777777" w:rsidR="00CE7C06" w:rsidRDefault="00CE7C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31889D3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47956C4"/>
    <w:multiLevelType w:val="hybridMultilevel"/>
    <w:tmpl w:val="ECA87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92029"/>
    <w:multiLevelType w:val="hybridMultilevel"/>
    <w:tmpl w:val="9056B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B17B2"/>
    <w:multiLevelType w:val="hybridMultilevel"/>
    <w:tmpl w:val="BEAAFE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87951"/>
    <w:multiLevelType w:val="hybridMultilevel"/>
    <w:tmpl w:val="BDBA40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73B5951"/>
    <w:multiLevelType w:val="hybridMultilevel"/>
    <w:tmpl w:val="7688D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31F06"/>
    <w:multiLevelType w:val="hybridMultilevel"/>
    <w:tmpl w:val="69960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F5BC8"/>
    <w:multiLevelType w:val="singleLevel"/>
    <w:tmpl w:val="AD120120"/>
    <w:lvl w:ilvl="0">
      <w:start w:val="1"/>
      <w:numFmt w:val="bullet"/>
      <w:pStyle w:val="star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8" w15:restartNumberingAfterBreak="0">
    <w:nsid w:val="183F5AB9"/>
    <w:multiLevelType w:val="hybridMultilevel"/>
    <w:tmpl w:val="0024C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E6BEE"/>
    <w:multiLevelType w:val="singleLevel"/>
    <w:tmpl w:val="3828B97A"/>
    <w:lvl w:ilvl="0">
      <w:start w:val="1"/>
      <w:numFmt w:val="decimal"/>
      <w:pStyle w:val="steps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0" w15:restartNumberingAfterBreak="0">
    <w:nsid w:val="1D8121B6"/>
    <w:multiLevelType w:val="hybridMultilevel"/>
    <w:tmpl w:val="6C068B9C"/>
    <w:lvl w:ilvl="0" w:tplc="D88296A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EF1BC8"/>
    <w:multiLevelType w:val="hybridMultilevel"/>
    <w:tmpl w:val="1E98F226"/>
    <w:lvl w:ilvl="0" w:tplc="0409000F">
      <w:start w:val="1"/>
      <w:numFmt w:val="decimal"/>
      <w:lvlText w:val="%1."/>
      <w:lvlJc w:val="left"/>
      <w:pPr>
        <w:ind w:left="75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1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7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  <w:rPr>
        <w:rFonts w:cs="Times New Roman"/>
      </w:rPr>
    </w:lvl>
  </w:abstractNum>
  <w:abstractNum w:abstractNumId="12" w15:restartNumberingAfterBreak="0">
    <w:nsid w:val="20DC4344"/>
    <w:multiLevelType w:val="hybridMultilevel"/>
    <w:tmpl w:val="95AA0E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4BE596D"/>
    <w:multiLevelType w:val="hybridMultilevel"/>
    <w:tmpl w:val="960CB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9A2ED2"/>
    <w:multiLevelType w:val="hybridMultilevel"/>
    <w:tmpl w:val="CD667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356704"/>
    <w:multiLevelType w:val="hybridMultilevel"/>
    <w:tmpl w:val="D62C0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0737B1"/>
    <w:multiLevelType w:val="hybridMultilevel"/>
    <w:tmpl w:val="E5DCD1EA"/>
    <w:lvl w:ilvl="0" w:tplc="21762D3C"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0F1EDF"/>
    <w:multiLevelType w:val="hybridMultilevel"/>
    <w:tmpl w:val="0A6E6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01259A"/>
    <w:multiLevelType w:val="hybridMultilevel"/>
    <w:tmpl w:val="39887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37543"/>
    <w:multiLevelType w:val="hybridMultilevel"/>
    <w:tmpl w:val="AFCCB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DD0667"/>
    <w:multiLevelType w:val="hybridMultilevel"/>
    <w:tmpl w:val="F31E8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59204C"/>
    <w:multiLevelType w:val="hybridMultilevel"/>
    <w:tmpl w:val="51C2E9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3A32C01"/>
    <w:multiLevelType w:val="hybridMultilevel"/>
    <w:tmpl w:val="AFF87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3C37F3"/>
    <w:multiLevelType w:val="hybridMultilevel"/>
    <w:tmpl w:val="895C1406"/>
    <w:lvl w:ilvl="0" w:tplc="7C0402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D8C7723"/>
    <w:multiLevelType w:val="hybridMultilevel"/>
    <w:tmpl w:val="57B2DE1C"/>
    <w:lvl w:ilvl="0" w:tplc="CF0EE470"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E7555D"/>
    <w:multiLevelType w:val="hybridMultilevel"/>
    <w:tmpl w:val="0AEEB94C"/>
    <w:lvl w:ilvl="0" w:tplc="7678739E"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7F065D"/>
    <w:multiLevelType w:val="singleLevel"/>
    <w:tmpl w:val="C1789BE4"/>
    <w:lvl w:ilvl="0">
      <w:start w:val="1"/>
      <w:numFmt w:val="bullet"/>
      <w:pStyle w:val="Assumption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47D02DDB"/>
    <w:multiLevelType w:val="singleLevel"/>
    <w:tmpl w:val="FA4E3864"/>
    <w:lvl w:ilvl="0">
      <w:start w:val="1"/>
      <w:numFmt w:val="decimal"/>
      <w:pStyle w:val="List-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8" w15:restartNumberingAfterBreak="0">
    <w:nsid w:val="47EC5E3F"/>
    <w:multiLevelType w:val="hybridMultilevel"/>
    <w:tmpl w:val="B8646FA4"/>
    <w:lvl w:ilvl="0" w:tplc="0409000F">
      <w:start w:val="1"/>
      <w:numFmt w:val="decimal"/>
      <w:lvlText w:val="%1."/>
      <w:lvlJc w:val="left"/>
      <w:pPr>
        <w:ind w:left="75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1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7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  <w:rPr>
        <w:rFonts w:cs="Times New Roman"/>
      </w:rPr>
    </w:lvl>
  </w:abstractNum>
  <w:abstractNum w:abstractNumId="29" w15:restartNumberingAfterBreak="0">
    <w:nsid w:val="48C041A8"/>
    <w:multiLevelType w:val="hybridMultilevel"/>
    <w:tmpl w:val="B516A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5E5332"/>
    <w:multiLevelType w:val="hybridMultilevel"/>
    <w:tmpl w:val="DFF07F00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1" w15:restartNumberingAfterBreak="0">
    <w:nsid w:val="52235BD2"/>
    <w:multiLevelType w:val="hybridMultilevel"/>
    <w:tmpl w:val="E9B0A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FD0677"/>
    <w:multiLevelType w:val="singleLevel"/>
    <w:tmpl w:val="6B00480A"/>
    <w:lvl w:ilvl="0">
      <w:start w:val="1"/>
      <w:numFmt w:val="bullet"/>
      <w:pStyle w:val="b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33" w15:restartNumberingAfterBreak="0">
    <w:nsid w:val="55020342"/>
    <w:multiLevelType w:val="hybridMultilevel"/>
    <w:tmpl w:val="14682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DA2186"/>
    <w:multiLevelType w:val="hybridMultilevel"/>
    <w:tmpl w:val="F1DE6CA8"/>
    <w:lvl w:ilvl="0" w:tplc="4C52353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E14334"/>
    <w:multiLevelType w:val="hybridMultilevel"/>
    <w:tmpl w:val="BC5EE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A33567"/>
    <w:multiLevelType w:val="hybridMultilevel"/>
    <w:tmpl w:val="C3F4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6D3E3264"/>
    <w:multiLevelType w:val="hybridMultilevel"/>
    <w:tmpl w:val="0DACE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6EEB7272"/>
    <w:multiLevelType w:val="hybridMultilevel"/>
    <w:tmpl w:val="A42CDD0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9" w15:restartNumberingAfterBreak="0">
    <w:nsid w:val="71C43AC4"/>
    <w:multiLevelType w:val="hybridMultilevel"/>
    <w:tmpl w:val="DC88CA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20A4649"/>
    <w:multiLevelType w:val="hybridMultilevel"/>
    <w:tmpl w:val="4432A816"/>
    <w:lvl w:ilvl="0" w:tplc="35B27B28"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723D2E"/>
    <w:multiLevelType w:val="singleLevel"/>
    <w:tmpl w:val="91B68E0A"/>
    <w:lvl w:ilvl="0">
      <w:start w:val="1"/>
      <w:numFmt w:val="upperRoman"/>
      <w:pStyle w:val="Heading2"/>
      <w:lvlText w:val="%1."/>
      <w:lvlJc w:val="left"/>
      <w:pPr>
        <w:tabs>
          <w:tab w:val="num" w:pos="2430"/>
        </w:tabs>
        <w:ind w:left="2430" w:hanging="720"/>
      </w:pPr>
      <w:rPr>
        <w:rFonts w:cs="Times New Roman"/>
      </w:rPr>
    </w:lvl>
  </w:abstractNum>
  <w:abstractNum w:abstractNumId="42" w15:restartNumberingAfterBreak="0">
    <w:nsid w:val="772522BA"/>
    <w:multiLevelType w:val="hybridMultilevel"/>
    <w:tmpl w:val="E5DCE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2278B6"/>
    <w:multiLevelType w:val="hybridMultilevel"/>
    <w:tmpl w:val="83FE0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CB5C45"/>
    <w:multiLevelType w:val="hybridMultilevel"/>
    <w:tmpl w:val="0DBAD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72378C"/>
    <w:multiLevelType w:val="singleLevel"/>
    <w:tmpl w:val="20966952"/>
    <w:lvl w:ilvl="0">
      <w:start w:val="1"/>
      <w:numFmt w:val="decimal"/>
      <w:pStyle w:val="Heading7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 w16cid:durableId="2029140264">
    <w:abstractNumId w:val="45"/>
  </w:num>
  <w:num w:numId="2" w16cid:durableId="1522360266">
    <w:abstractNumId w:val="26"/>
  </w:num>
  <w:num w:numId="3" w16cid:durableId="2037269599">
    <w:abstractNumId w:val="7"/>
  </w:num>
  <w:num w:numId="4" w16cid:durableId="489324536">
    <w:abstractNumId w:val="9"/>
  </w:num>
  <w:num w:numId="5" w16cid:durableId="1551307150">
    <w:abstractNumId w:val="32"/>
  </w:num>
  <w:num w:numId="6" w16cid:durableId="1062098745">
    <w:abstractNumId w:val="41"/>
  </w:num>
  <w:num w:numId="7" w16cid:durableId="1725717603">
    <w:abstractNumId w:val="27"/>
  </w:num>
  <w:num w:numId="8" w16cid:durableId="727270316">
    <w:abstractNumId w:val="43"/>
  </w:num>
  <w:num w:numId="9" w16cid:durableId="1277562528">
    <w:abstractNumId w:val="1"/>
  </w:num>
  <w:num w:numId="10" w16cid:durableId="307976576">
    <w:abstractNumId w:val="30"/>
  </w:num>
  <w:num w:numId="11" w16cid:durableId="752818343">
    <w:abstractNumId w:val="29"/>
  </w:num>
  <w:num w:numId="12" w16cid:durableId="1632402865">
    <w:abstractNumId w:val="22"/>
  </w:num>
  <w:num w:numId="13" w16cid:durableId="1625963689">
    <w:abstractNumId w:val="18"/>
  </w:num>
  <w:num w:numId="14" w16cid:durableId="1078092036">
    <w:abstractNumId w:val="14"/>
  </w:num>
  <w:num w:numId="15" w16cid:durableId="1712925243">
    <w:abstractNumId w:val="19"/>
  </w:num>
  <w:num w:numId="16" w16cid:durableId="1224028612">
    <w:abstractNumId w:val="36"/>
  </w:num>
  <w:num w:numId="17" w16cid:durableId="1504398635">
    <w:abstractNumId w:val="37"/>
  </w:num>
  <w:num w:numId="18" w16cid:durableId="1214388896">
    <w:abstractNumId w:val="11"/>
  </w:num>
  <w:num w:numId="19" w16cid:durableId="674109506">
    <w:abstractNumId w:val="28"/>
  </w:num>
  <w:num w:numId="20" w16cid:durableId="579951276">
    <w:abstractNumId w:val="24"/>
  </w:num>
  <w:num w:numId="21" w16cid:durableId="1386761227">
    <w:abstractNumId w:val="40"/>
  </w:num>
  <w:num w:numId="22" w16cid:durableId="1884977860">
    <w:abstractNumId w:val="16"/>
  </w:num>
  <w:num w:numId="23" w16cid:durableId="2013297800">
    <w:abstractNumId w:val="25"/>
  </w:num>
  <w:num w:numId="24" w16cid:durableId="324434648">
    <w:abstractNumId w:val="17"/>
  </w:num>
  <w:num w:numId="25" w16cid:durableId="1058168580">
    <w:abstractNumId w:val="12"/>
  </w:num>
  <w:num w:numId="26" w16cid:durableId="36588206">
    <w:abstractNumId w:val="2"/>
  </w:num>
  <w:num w:numId="27" w16cid:durableId="1152216651">
    <w:abstractNumId w:val="8"/>
  </w:num>
  <w:num w:numId="28" w16cid:durableId="988629385">
    <w:abstractNumId w:val="4"/>
  </w:num>
  <w:num w:numId="29" w16cid:durableId="2091076463">
    <w:abstractNumId w:val="0"/>
  </w:num>
  <w:num w:numId="30" w16cid:durableId="975259827">
    <w:abstractNumId w:val="31"/>
  </w:num>
  <w:num w:numId="31" w16cid:durableId="444734498">
    <w:abstractNumId w:val="13"/>
  </w:num>
  <w:num w:numId="32" w16cid:durableId="1212382487">
    <w:abstractNumId w:val="23"/>
  </w:num>
  <w:num w:numId="33" w16cid:durableId="1133207417">
    <w:abstractNumId w:val="20"/>
  </w:num>
  <w:num w:numId="34" w16cid:durableId="423498444">
    <w:abstractNumId w:val="6"/>
  </w:num>
  <w:num w:numId="35" w16cid:durableId="89281132">
    <w:abstractNumId w:val="33"/>
  </w:num>
  <w:num w:numId="36" w16cid:durableId="529680954">
    <w:abstractNumId w:val="5"/>
  </w:num>
  <w:num w:numId="37" w16cid:durableId="640967632">
    <w:abstractNumId w:val="3"/>
  </w:num>
  <w:num w:numId="38" w16cid:durableId="790324685">
    <w:abstractNumId w:val="44"/>
  </w:num>
  <w:num w:numId="39" w16cid:durableId="135530637">
    <w:abstractNumId w:val="39"/>
  </w:num>
  <w:num w:numId="40" w16cid:durableId="1485970077">
    <w:abstractNumId w:val="21"/>
  </w:num>
  <w:num w:numId="41" w16cid:durableId="852914482">
    <w:abstractNumId w:val="38"/>
  </w:num>
  <w:num w:numId="42" w16cid:durableId="2057045212">
    <w:abstractNumId w:val="42"/>
  </w:num>
  <w:num w:numId="43" w16cid:durableId="1082529325">
    <w:abstractNumId w:val="35"/>
  </w:num>
  <w:num w:numId="44" w16cid:durableId="1529635888">
    <w:abstractNumId w:val="10"/>
  </w:num>
  <w:num w:numId="45" w16cid:durableId="1197811248">
    <w:abstractNumId w:val="15"/>
  </w:num>
  <w:num w:numId="46" w16cid:durableId="67119572">
    <w:abstractNumId w:val="34"/>
  </w:num>
  <w:num w:numId="47" w16cid:durableId="1592198238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01D"/>
    <w:rsid w:val="00004897"/>
    <w:rsid w:val="00005749"/>
    <w:rsid w:val="000065F8"/>
    <w:rsid w:val="00006AE2"/>
    <w:rsid w:val="00012739"/>
    <w:rsid w:val="000165E6"/>
    <w:rsid w:val="00016818"/>
    <w:rsid w:val="000179A2"/>
    <w:rsid w:val="000226FA"/>
    <w:rsid w:val="00024EF1"/>
    <w:rsid w:val="00024FA0"/>
    <w:rsid w:val="00032467"/>
    <w:rsid w:val="00032F16"/>
    <w:rsid w:val="00035BDF"/>
    <w:rsid w:val="000400E0"/>
    <w:rsid w:val="00040595"/>
    <w:rsid w:val="00040CDF"/>
    <w:rsid w:val="0004227E"/>
    <w:rsid w:val="0004324B"/>
    <w:rsid w:val="00043541"/>
    <w:rsid w:val="00043CE5"/>
    <w:rsid w:val="0004439E"/>
    <w:rsid w:val="00045D54"/>
    <w:rsid w:val="00045FE7"/>
    <w:rsid w:val="00046567"/>
    <w:rsid w:val="00055866"/>
    <w:rsid w:val="00057752"/>
    <w:rsid w:val="000612E0"/>
    <w:rsid w:val="00066E21"/>
    <w:rsid w:val="0006793F"/>
    <w:rsid w:val="000726DE"/>
    <w:rsid w:val="00074D6E"/>
    <w:rsid w:val="00075CBB"/>
    <w:rsid w:val="00076D47"/>
    <w:rsid w:val="00076F8C"/>
    <w:rsid w:val="00080AFA"/>
    <w:rsid w:val="00080C7A"/>
    <w:rsid w:val="0008499E"/>
    <w:rsid w:val="00086171"/>
    <w:rsid w:val="00090822"/>
    <w:rsid w:val="00091006"/>
    <w:rsid w:val="0009204E"/>
    <w:rsid w:val="00097FC9"/>
    <w:rsid w:val="000A7F8B"/>
    <w:rsid w:val="000B2D5C"/>
    <w:rsid w:val="000B3DCE"/>
    <w:rsid w:val="000B4748"/>
    <w:rsid w:val="000B4F1B"/>
    <w:rsid w:val="000B7016"/>
    <w:rsid w:val="000B74E7"/>
    <w:rsid w:val="000C4802"/>
    <w:rsid w:val="000C7430"/>
    <w:rsid w:val="000D00AE"/>
    <w:rsid w:val="000D0A11"/>
    <w:rsid w:val="000D16EE"/>
    <w:rsid w:val="000D3421"/>
    <w:rsid w:val="000D5BEA"/>
    <w:rsid w:val="000E1059"/>
    <w:rsid w:val="000E5005"/>
    <w:rsid w:val="000E5D67"/>
    <w:rsid w:val="000E73D0"/>
    <w:rsid w:val="000E747A"/>
    <w:rsid w:val="000F07DA"/>
    <w:rsid w:val="000F1323"/>
    <w:rsid w:val="000F294A"/>
    <w:rsid w:val="000F49AE"/>
    <w:rsid w:val="000F5A83"/>
    <w:rsid w:val="000F5AC1"/>
    <w:rsid w:val="000F7718"/>
    <w:rsid w:val="000F7B06"/>
    <w:rsid w:val="001019E5"/>
    <w:rsid w:val="001060A3"/>
    <w:rsid w:val="001060B7"/>
    <w:rsid w:val="001073A1"/>
    <w:rsid w:val="00111D13"/>
    <w:rsid w:val="001154EB"/>
    <w:rsid w:val="001165FC"/>
    <w:rsid w:val="00117F96"/>
    <w:rsid w:val="0012192E"/>
    <w:rsid w:val="00125A91"/>
    <w:rsid w:val="00126D34"/>
    <w:rsid w:val="001278E9"/>
    <w:rsid w:val="00132F68"/>
    <w:rsid w:val="00133209"/>
    <w:rsid w:val="00133331"/>
    <w:rsid w:val="0013434B"/>
    <w:rsid w:val="00134AC0"/>
    <w:rsid w:val="00136C2F"/>
    <w:rsid w:val="001407D6"/>
    <w:rsid w:val="00140871"/>
    <w:rsid w:val="001466EB"/>
    <w:rsid w:val="00146BD4"/>
    <w:rsid w:val="00152931"/>
    <w:rsid w:val="00152C9A"/>
    <w:rsid w:val="00155ACE"/>
    <w:rsid w:val="00157003"/>
    <w:rsid w:val="0015777F"/>
    <w:rsid w:val="00157EA7"/>
    <w:rsid w:val="00160038"/>
    <w:rsid w:val="00162EFC"/>
    <w:rsid w:val="00163BF4"/>
    <w:rsid w:val="0016552A"/>
    <w:rsid w:val="001665CA"/>
    <w:rsid w:val="00166DE3"/>
    <w:rsid w:val="0016746C"/>
    <w:rsid w:val="00172AC4"/>
    <w:rsid w:val="00174603"/>
    <w:rsid w:val="00174C6B"/>
    <w:rsid w:val="00177DBA"/>
    <w:rsid w:val="00181509"/>
    <w:rsid w:val="00182A91"/>
    <w:rsid w:val="00183108"/>
    <w:rsid w:val="001866E2"/>
    <w:rsid w:val="001914C4"/>
    <w:rsid w:val="00191C70"/>
    <w:rsid w:val="001A0B81"/>
    <w:rsid w:val="001A1EA0"/>
    <w:rsid w:val="001A23AE"/>
    <w:rsid w:val="001A245C"/>
    <w:rsid w:val="001A58EC"/>
    <w:rsid w:val="001A5940"/>
    <w:rsid w:val="001A684E"/>
    <w:rsid w:val="001B0333"/>
    <w:rsid w:val="001B5388"/>
    <w:rsid w:val="001C1D99"/>
    <w:rsid w:val="001C20DD"/>
    <w:rsid w:val="001C29A3"/>
    <w:rsid w:val="001C323D"/>
    <w:rsid w:val="001C473B"/>
    <w:rsid w:val="001C4DFA"/>
    <w:rsid w:val="001D3D59"/>
    <w:rsid w:val="001D6FC0"/>
    <w:rsid w:val="001E03AA"/>
    <w:rsid w:val="001E38F9"/>
    <w:rsid w:val="001E737B"/>
    <w:rsid w:val="001E7C67"/>
    <w:rsid w:val="001F0A99"/>
    <w:rsid w:val="001F22E3"/>
    <w:rsid w:val="001F27BD"/>
    <w:rsid w:val="001F69BE"/>
    <w:rsid w:val="00200E28"/>
    <w:rsid w:val="002016B6"/>
    <w:rsid w:val="00203398"/>
    <w:rsid w:val="002033F4"/>
    <w:rsid w:val="0020511B"/>
    <w:rsid w:val="00206931"/>
    <w:rsid w:val="00206C95"/>
    <w:rsid w:val="00207181"/>
    <w:rsid w:val="00211E53"/>
    <w:rsid w:val="00211FFB"/>
    <w:rsid w:val="002128B4"/>
    <w:rsid w:val="00212954"/>
    <w:rsid w:val="0021297F"/>
    <w:rsid w:val="00215002"/>
    <w:rsid w:val="00217888"/>
    <w:rsid w:val="00222003"/>
    <w:rsid w:val="00225780"/>
    <w:rsid w:val="00226CD3"/>
    <w:rsid w:val="00230730"/>
    <w:rsid w:val="0023311B"/>
    <w:rsid w:val="00233FA9"/>
    <w:rsid w:val="0023456A"/>
    <w:rsid w:val="002347C1"/>
    <w:rsid w:val="002348DE"/>
    <w:rsid w:val="00236080"/>
    <w:rsid w:val="0024017C"/>
    <w:rsid w:val="0024020B"/>
    <w:rsid w:val="0024133C"/>
    <w:rsid w:val="00241521"/>
    <w:rsid w:val="00242B41"/>
    <w:rsid w:val="0024431D"/>
    <w:rsid w:val="002456AA"/>
    <w:rsid w:val="00255242"/>
    <w:rsid w:val="00256995"/>
    <w:rsid w:val="0026080B"/>
    <w:rsid w:val="00260B4B"/>
    <w:rsid w:val="00261A1D"/>
    <w:rsid w:val="0026251A"/>
    <w:rsid w:val="00262FBD"/>
    <w:rsid w:val="0026438A"/>
    <w:rsid w:val="00264FEA"/>
    <w:rsid w:val="0026515E"/>
    <w:rsid w:val="0026572C"/>
    <w:rsid w:val="00265D31"/>
    <w:rsid w:val="002661D6"/>
    <w:rsid w:val="00267AA2"/>
    <w:rsid w:val="00271D8A"/>
    <w:rsid w:val="002757A9"/>
    <w:rsid w:val="002768B8"/>
    <w:rsid w:val="00277F9D"/>
    <w:rsid w:val="00282513"/>
    <w:rsid w:val="0028659C"/>
    <w:rsid w:val="00287BC6"/>
    <w:rsid w:val="0029154B"/>
    <w:rsid w:val="00293527"/>
    <w:rsid w:val="00293946"/>
    <w:rsid w:val="00294053"/>
    <w:rsid w:val="002967F9"/>
    <w:rsid w:val="0029721D"/>
    <w:rsid w:val="002A2BE3"/>
    <w:rsid w:val="002A4492"/>
    <w:rsid w:val="002B543B"/>
    <w:rsid w:val="002B5920"/>
    <w:rsid w:val="002B6462"/>
    <w:rsid w:val="002B7A3E"/>
    <w:rsid w:val="002C0EA0"/>
    <w:rsid w:val="002C163A"/>
    <w:rsid w:val="002C5F4E"/>
    <w:rsid w:val="002C625C"/>
    <w:rsid w:val="002C64FF"/>
    <w:rsid w:val="002C78CA"/>
    <w:rsid w:val="002D10AB"/>
    <w:rsid w:val="002D4DFE"/>
    <w:rsid w:val="002D671A"/>
    <w:rsid w:val="002D6897"/>
    <w:rsid w:val="002F02A1"/>
    <w:rsid w:val="002F10A3"/>
    <w:rsid w:val="002F33A5"/>
    <w:rsid w:val="002F79A1"/>
    <w:rsid w:val="002F7E68"/>
    <w:rsid w:val="00301E9A"/>
    <w:rsid w:val="00302F0F"/>
    <w:rsid w:val="0031040A"/>
    <w:rsid w:val="00311BEB"/>
    <w:rsid w:val="00311D88"/>
    <w:rsid w:val="0031786E"/>
    <w:rsid w:val="00317D23"/>
    <w:rsid w:val="003205E2"/>
    <w:rsid w:val="00321E2B"/>
    <w:rsid w:val="003227BB"/>
    <w:rsid w:val="00322960"/>
    <w:rsid w:val="00325DEF"/>
    <w:rsid w:val="0033049D"/>
    <w:rsid w:val="00330AE0"/>
    <w:rsid w:val="00332FBA"/>
    <w:rsid w:val="00333EE0"/>
    <w:rsid w:val="003360B9"/>
    <w:rsid w:val="00336C89"/>
    <w:rsid w:val="00336F23"/>
    <w:rsid w:val="00342376"/>
    <w:rsid w:val="0034325C"/>
    <w:rsid w:val="00343A1B"/>
    <w:rsid w:val="00346532"/>
    <w:rsid w:val="00347D74"/>
    <w:rsid w:val="00352D61"/>
    <w:rsid w:val="00355FED"/>
    <w:rsid w:val="00361A01"/>
    <w:rsid w:val="003635DA"/>
    <w:rsid w:val="00365729"/>
    <w:rsid w:val="003676CE"/>
    <w:rsid w:val="00374001"/>
    <w:rsid w:val="0037504A"/>
    <w:rsid w:val="00377EBC"/>
    <w:rsid w:val="00380679"/>
    <w:rsid w:val="00384CDB"/>
    <w:rsid w:val="00385AA2"/>
    <w:rsid w:val="00387823"/>
    <w:rsid w:val="00395817"/>
    <w:rsid w:val="003A26CF"/>
    <w:rsid w:val="003A4AFD"/>
    <w:rsid w:val="003A5374"/>
    <w:rsid w:val="003B0BEE"/>
    <w:rsid w:val="003B133F"/>
    <w:rsid w:val="003B67EF"/>
    <w:rsid w:val="003B731D"/>
    <w:rsid w:val="003B751E"/>
    <w:rsid w:val="003B7888"/>
    <w:rsid w:val="003B78A7"/>
    <w:rsid w:val="003C2097"/>
    <w:rsid w:val="003C370E"/>
    <w:rsid w:val="003C5A93"/>
    <w:rsid w:val="003C65DE"/>
    <w:rsid w:val="003C68A1"/>
    <w:rsid w:val="003C747A"/>
    <w:rsid w:val="003D3799"/>
    <w:rsid w:val="003D50E3"/>
    <w:rsid w:val="003D6167"/>
    <w:rsid w:val="003D714D"/>
    <w:rsid w:val="003D763A"/>
    <w:rsid w:val="003E007C"/>
    <w:rsid w:val="003E3F68"/>
    <w:rsid w:val="003E408F"/>
    <w:rsid w:val="003E7382"/>
    <w:rsid w:val="003F0681"/>
    <w:rsid w:val="003F40A3"/>
    <w:rsid w:val="00401019"/>
    <w:rsid w:val="0040176C"/>
    <w:rsid w:val="00403029"/>
    <w:rsid w:val="00404127"/>
    <w:rsid w:val="004057D4"/>
    <w:rsid w:val="00405831"/>
    <w:rsid w:val="004059ED"/>
    <w:rsid w:val="004066F7"/>
    <w:rsid w:val="0041034E"/>
    <w:rsid w:val="00411093"/>
    <w:rsid w:val="00411EB6"/>
    <w:rsid w:val="00412502"/>
    <w:rsid w:val="00414497"/>
    <w:rsid w:val="0041543E"/>
    <w:rsid w:val="004155EC"/>
    <w:rsid w:val="00415724"/>
    <w:rsid w:val="0041677F"/>
    <w:rsid w:val="00416FAA"/>
    <w:rsid w:val="00420E6F"/>
    <w:rsid w:val="0042201F"/>
    <w:rsid w:val="0042502E"/>
    <w:rsid w:val="004254EC"/>
    <w:rsid w:val="0042631D"/>
    <w:rsid w:val="00426BEE"/>
    <w:rsid w:val="0043111A"/>
    <w:rsid w:val="004317C9"/>
    <w:rsid w:val="00434667"/>
    <w:rsid w:val="004353EC"/>
    <w:rsid w:val="00442FCE"/>
    <w:rsid w:val="004456A5"/>
    <w:rsid w:val="00445D8F"/>
    <w:rsid w:val="004464CE"/>
    <w:rsid w:val="00446B82"/>
    <w:rsid w:val="00450224"/>
    <w:rsid w:val="0045166D"/>
    <w:rsid w:val="004525F4"/>
    <w:rsid w:val="00461064"/>
    <w:rsid w:val="00461939"/>
    <w:rsid w:val="00461BD1"/>
    <w:rsid w:val="00462551"/>
    <w:rsid w:val="00463DB7"/>
    <w:rsid w:val="0046560A"/>
    <w:rsid w:val="00466046"/>
    <w:rsid w:val="004663DB"/>
    <w:rsid w:val="00466E83"/>
    <w:rsid w:val="00472A81"/>
    <w:rsid w:val="0047476E"/>
    <w:rsid w:val="00476A83"/>
    <w:rsid w:val="004773DF"/>
    <w:rsid w:val="004801C2"/>
    <w:rsid w:val="00480993"/>
    <w:rsid w:val="00480A4B"/>
    <w:rsid w:val="00481541"/>
    <w:rsid w:val="0048184F"/>
    <w:rsid w:val="00490263"/>
    <w:rsid w:val="004902B1"/>
    <w:rsid w:val="00490885"/>
    <w:rsid w:val="0049099C"/>
    <w:rsid w:val="00491D59"/>
    <w:rsid w:val="00493793"/>
    <w:rsid w:val="004956A8"/>
    <w:rsid w:val="004A0914"/>
    <w:rsid w:val="004A208E"/>
    <w:rsid w:val="004A23CF"/>
    <w:rsid w:val="004A350E"/>
    <w:rsid w:val="004A39DD"/>
    <w:rsid w:val="004A4B00"/>
    <w:rsid w:val="004A5346"/>
    <w:rsid w:val="004A56C3"/>
    <w:rsid w:val="004B1C4F"/>
    <w:rsid w:val="004B1CAF"/>
    <w:rsid w:val="004B2159"/>
    <w:rsid w:val="004B2727"/>
    <w:rsid w:val="004B3DCF"/>
    <w:rsid w:val="004B66E8"/>
    <w:rsid w:val="004C0D4E"/>
    <w:rsid w:val="004C2B5F"/>
    <w:rsid w:val="004C2CF0"/>
    <w:rsid w:val="004C3531"/>
    <w:rsid w:val="004C38BA"/>
    <w:rsid w:val="004C4BC6"/>
    <w:rsid w:val="004C60C6"/>
    <w:rsid w:val="004D10FC"/>
    <w:rsid w:val="004D1202"/>
    <w:rsid w:val="004D1DA0"/>
    <w:rsid w:val="004D50D2"/>
    <w:rsid w:val="004D6881"/>
    <w:rsid w:val="004E0077"/>
    <w:rsid w:val="004E087B"/>
    <w:rsid w:val="004E175F"/>
    <w:rsid w:val="004E2DA3"/>
    <w:rsid w:val="004E30BB"/>
    <w:rsid w:val="004E5E91"/>
    <w:rsid w:val="004E626F"/>
    <w:rsid w:val="004E73B9"/>
    <w:rsid w:val="004E764D"/>
    <w:rsid w:val="004F418E"/>
    <w:rsid w:val="004F4B72"/>
    <w:rsid w:val="004F73EC"/>
    <w:rsid w:val="00500A07"/>
    <w:rsid w:val="00501510"/>
    <w:rsid w:val="00504337"/>
    <w:rsid w:val="005057F1"/>
    <w:rsid w:val="00506370"/>
    <w:rsid w:val="005071D9"/>
    <w:rsid w:val="005074B5"/>
    <w:rsid w:val="00507995"/>
    <w:rsid w:val="00513382"/>
    <w:rsid w:val="00514956"/>
    <w:rsid w:val="0052130B"/>
    <w:rsid w:val="005235C3"/>
    <w:rsid w:val="00524891"/>
    <w:rsid w:val="00530307"/>
    <w:rsid w:val="0053561F"/>
    <w:rsid w:val="00536AFD"/>
    <w:rsid w:val="00536B19"/>
    <w:rsid w:val="00537852"/>
    <w:rsid w:val="00541574"/>
    <w:rsid w:val="00541F93"/>
    <w:rsid w:val="00544000"/>
    <w:rsid w:val="005451B2"/>
    <w:rsid w:val="005455FE"/>
    <w:rsid w:val="0054594E"/>
    <w:rsid w:val="005470C0"/>
    <w:rsid w:val="005508B7"/>
    <w:rsid w:val="005559E0"/>
    <w:rsid w:val="005565AD"/>
    <w:rsid w:val="005565EA"/>
    <w:rsid w:val="00556A8A"/>
    <w:rsid w:val="005604C1"/>
    <w:rsid w:val="00561CA6"/>
    <w:rsid w:val="0056221E"/>
    <w:rsid w:val="00563D3B"/>
    <w:rsid w:val="00565913"/>
    <w:rsid w:val="00574717"/>
    <w:rsid w:val="00575179"/>
    <w:rsid w:val="0057577B"/>
    <w:rsid w:val="00576667"/>
    <w:rsid w:val="00576BE5"/>
    <w:rsid w:val="00583EEF"/>
    <w:rsid w:val="0059176E"/>
    <w:rsid w:val="00593146"/>
    <w:rsid w:val="00593BA0"/>
    <w:rsid w:val="005A024B"/>
    <w:rsid w:val="005A0A49"/>
    <w:rsid w:val="005A1768"/>
    <w:rsid w:val="005B0B86"/>
    <w:rsid w:val="005B19D0"/>
    <w:rsid w:val="005B3ED6"/>
    <w:rsid w:val="005B47B6"/>
    <w:rsid w:val="005B49F7"/>
    <w:rsid w:val="005B5C77"/>
    <w:rsid w:val="005B5D87"/>
    <w:rsid w:val="005C03D4"/>
    <w:rsid w:val="005C0D6C"/>
    <w:rsid w:val="005C0E99"/>
    <w:rsid w:val="005C318F"/>
    <w:rsid w:val="005C439C"/>
    <w:rsid w:val="005D156E"/>
    <w:rsid w:val="005D2DA6"/>
    <w:rsid w:val="005D30A5"/>
    <w:rsid w:val="005D38AF"/>
    <w:rsid w:val="005D4819"/>
    <w:rsid w:val="005D51AF"/>
    <w:rsid w:val="005D5EB5"/>
    <w:rsid w:val="005D7B86"/>
    <w:rsid w:val="005E0627"/>
    <w:rsid w:val="005E1505"/>
    <w:rsid w:val="005E3646"/>
    <w:rsid w:val="005E3D8B"/>
    <w:rsid w:val="005E507A"/>
    <w:rsid w:val="005E73E9"/>
    <w:rsid w:val="005E7FE3"/>
    <w:rsid w:val="005F0157"/>
    <w:rsid w:val="005F05D2"/>
    <w:rsid w:val="005F0BA5"/>
    <w:rsid w:val="005F63A1"/>
    <w:rsid w:val="00600DA4"/>
    <w:rsid w:val="00601D1D"/>
    <w:rsid w:val="00604EE0"/>
    <w:rsid w:val="00604F14"/>
    <w:rsid w:val="00607594"/>
    <w:rsid w:val="006106CD"/>
    <w:rsid w:val="00611125"/>
    <w:rsid w:val="00611B5F"/>
    <w:rsid w:val="00613040"/>
    <w:rsid w:val="00613933"/>
    <w:rsid w:val="0061495B"/>
    <w:rsid w:val="0061591E"/>
    <w:rsid w:val="00615BAB"/>
    <w:rsid w:val="00616267"/>
    <w:rsid w:val="0062056C"/>
    <w:rsid w:val="00620DF7"/>
    <w:rsid w:val="00623975"/>
    <w:rsid w:val="00624565"/>
    <w:rsid w:val="00625421"/>
    <w:rsid w:val="00627869"/>
    <w:rsid w:val="00631795"/>
    <w:rsid w:val="00632212"/>
    <w:rsid w:val="006325D3"/>
    <w:rsid w:val="00632693"/>
    <w:rsid w:val="00632F5F"/>
    <w:rsid w:val="00637372"/>
    <w:rsid w:val="006404C6"/>
    <w:rsid w:val="00640AD3"/>
    <w:rsid w:val="00640BC9"/>
    <w:rsid w:val="00641A38"/>
    <w:rsid w:val="00644EF6"/>
    <w:rsid w:val="00646EB7"/>
    <w:rsid w:val="00647055"/>
    <w:rsid w:val="00650DDA"/>
    <w:rsid w:val="00656886"/>
    <w:rsid w:val="00660011"/>
    <w:rsid w:val="006609F6"/>
    <w:rsid w:val="00663D7F"/>
    <w:rsid w:val="00664FDC"/>
    <w:rsid w:val="00667FCF"/>
    <w:rsid w:val="006705EC"/>
    <w:rsid w:val="006717A3"/>
    <w:rsid w:val="0067286B"/>
    <w:rsid w:val="00672A46"/>
    <w:rsid w:val="00674E66"/>
    <w:rsid w:val="0068033F"/>
    <w:rsid w:val="0068034E"/>
    <w:rsid w:val="00681B4E"/>
    <w:rsid w:val="00682D9A"/>
    <w:rsid w:val="00683694"/>
    <w:rsid w:val="00690AAC"/>
    <w:rsid w:val="00691133"/>
    <w:rsid w:val="00693305"/>
    <w:rsid w:val="006948FE"/>
    <w:rsid w:val="006A020C"/>
    <w:rsid w:val="006A2AAA"/>
    <w:rsid w:val="006A4AE9"/>
    <w:rsid w:val="006A6B45"/>
    <w:rsid w:val="006A7573"/>
    <w:rsid w:val="006A7F1D"/>
    <w:rsid w:val="006B1C81"/>
    <w:rsid w:val="006B2228"/>
    <w:rsid w:val="006B4240"/>
    <w:rsid w:val="006B4439"/>
    <w:rsid w:val="006B70A3"/>
    <w:rsid w:val="006B77CA"/>
    <w:rsid w:val="006C06A8"/>
    <w:rsid w:val="006C1DC9"/>
    <w:rsid w:val="006C1E4A"/>
    <w:rsid w:val="006C39DF"/>
    <w:rsid w:val="006C429F"/>
    <w:rsid w:val="006C437A"/>
    <w:rsid w:val="006C633F"/>
    <w:rsid w:val="006D32BF"/>
    <w:rsid w:val="006D3D4B"/>
    <w:rsid w:val="006D3F72"/>
    <w:rsid w:val="006D69B7"/>
    <w:rsid w:val="006E298E"/>
    <w:rsid w:val="006E2AEF"/>
    <w:rsid w:val="006E45D3"/>
    <w:rsid w:val="006E5C7D"/>
    <w:rsid w:val="006E7C3E"/>
    <w:rsid w:val="006E7FA8"/>
    <w:rsid w:val="006F2662"/>
    <w:rsid w:val="006F2E52"/>
    <w:rsid w:val="006F4ABD"/>
    <w:rsid w:val="006F4D08"/>
    <w:rsid w:val="006F4E9F"/>
    <w:rsid w:val="00701288"/>
    <w:rsid w:val="007014A1"/>
    <w:rsid w:val="00701E91"/>
    <w:rsid w:val="00704854"/>
    <w:rsid w:val="00704873"/>
    <w:rsid w:val="00706610"/>
    <w:rsid w:val="007124DE"/>
    <w:rsid w:val="00712DC7"/>
    <w:rsid w:val="00713355"/>
    <w:rsid w:val="00713CC5"/>
    <w:rsid w:val="00714934"/>
    <w:rsid w:val="007179BA"/>
    <w:rsid w:val="007203E2"/>
    <w:rsid w:val="007206D7"/>
    <w:rsid w:val="00726748"/>
    <w:rsid w:val="00727C46"/>
    <w:rsid w:val="00730BEC"/>
    <w:rsid w:val="00731D50"/>
    <w:rsid w:val="00737995"/>
    <w:rsid w:val="00737B8A"/>
    <w:rsid w:val="007440C2"/>
    <w:rsid w:val="00744CB2"/>
    <w:rsid w:val="007551DF"/>
    <w:rsid w:val="007559D4"/>
    <w:rsid w:val="00756964"/>
    <w:rsid w:val="00756C7E"/>
    <w:rsid w:val="0076093F"/>
    <w:rsid w:val="0076471F"/>
    <w:rsid w:val="00765E54"/>
    <w:rsid w:val="00770A9C"/>
    <w:rsid w:val="00770ECC"/>
    <w:rsid w:val="0077330E"/>
    <w:rsid w:val="00774F15"/>
    <w:rsid w:val="00782BEC"/>
    <w:rsid w:val="00783272"/>
    <w:rsid w:val="007841D9"/>
    <w:rsid w:val="00785279"/>
    <w:rsid w:val="00790142"/>
    <w:rsid w:val="007958A2"/>
    <w:rsid w:val="00796C97"/>
    <w:rsid w:val="007A083D"/>
    <w:rsid w:val="007A0ACD"/>
    <w:rsid w:val="007A1C01"/>
    <w:rsid w:val="007A4B6A"/>
    <w:rsid w:val="007A6A79"/>
    <w:rsid w:val="007A77C5"/>
    <w:rsid w:val="007B0F27"/>
    <w:rsid w:val="007B13E4"/>
    <w:rsid w:val="007B164A"/>
    <w:rsid w:val="007B19F4"/>
    <w:rsid w:val="007B2139"/>
    <w:rsid w:val="007B657A"/>
    <w:rsid w:val="007B77A2"/>
    <w:rsid w:val="007B7D54"/>
    <w:rsid w:val="007C0F1C"/>
    <w:rsid w:val="007C73B6"/>
    <w:rsid w:val="007C7793"/>
    <w:rsid w:val="007D0455"/>
    <w:rsid w:val="007D4519"/>
    <w:rsid w:val="007D5046"/>
    <w:rsid w:val="007E0EA4"/>
    <w:rsid w:val="007E3500"/>
    <w:rsid w:val="007E52AA"/>
    <w:rsid w:val="007E636F"/>
    <w:rsid w:val="007E6D9A"/>
    <w:rsid w:val="007E6E0C"/>
    <w:rsid w:val="007F294D"/>
    <w:rsid w:val="00801D3A"/>
    <w:rsid w:val="00806B25"/>
    <w:rsid w:val="00811221"/>
    <w:rsid w:val="00813708"/>
    <w:rsid w:val="00813C20"/>
    <w:rsid w:val="00814B30"/>
    <w:rsid w:val="00816D86"/>
    <w:rsid w:val="008177F3"/>
    <w:rsid w:val="00820017"/>
    <w:rsid w:val="00827556"/>
    <w:rsid w:val="008301F0"/>
    <w:rsid w:val="00831D2F"/>
    <w:rsid w:val="00831FBB"/>
    <w:rsid w:val="0083253F"/>
    <w:rsid w:val="0083288C"/>
    <w:rsid w:val="008334C2"/>
    <w:rsid w:val="0083381C"/>
    <w:rsid w:val="00836703"/>
    <w:rsid w:val="008404DF"/>
    <w:rsid w:val="0084400A"/>
    <w:rsid w:val="00844BC6"/>
    <w:rsid w:val="00844EC9"/>
    <w:rsid w:val="00845ED6"/>
    <w:rsid w:val="008465C3"/>
    <w:rsid w:val="008468A9"/>
    <w:rsid w:val="00847FAE"/>
    <w:rsid w:val="008508F7"/>
    <w:rsid w:val="00851BC1"/>
    <w:rsid w:val="008528C4"/>
    <w:rsid w:val="008545BB"/>
    <w:rsid w:val="00855B28"/>
    <w:rsid w:val="00855BAB"/>
    <w:rsid w:val="0085651F"/>
    <w:rsid w:val="008576C7"/>
    <w:rsid w:val="00862040"/>
    <w:rsid w:val="0086210F"/>
    <w:rsid w:val="008630D4"/>
    <w:rsid w:val="00863454"/>
    <w:rsid w:val="008640A4"/>
    <w:rsid w:val="00866776"/>
    <w:rsid w:val="00870EC7"/>
    <w:rsid w:val="00872BBF"/>
    <w:rsid w:val="008736F7"/>
    <w:rsid w:val="00876AEC"/>
    <w:rsid w:val="0088056A"/>
    <w:rsid w:val="00880EF7"/>
    <w:rsid w:val="00882740"/>
    <w:rsid w:val="00883FC7"/>
    <w:rsid w:val="00887089"/>
    <w:rsid w:val="0089190D"/>
    <w:rsid w:val="00892AAF"/>
    <w:rsid w:val="0089325B"/>
    <w:rsid w:val="008A61F8"/>
    <w:rsid w:val="008A7C94"/>
    <w:rsid w:val="008B0606"/>
    <w:rsid w:val="008B2403"/>
    <w:rsid w:val="008B29B5"/>
    <w:rsid w:val="008B51BA"/>
    <w:rsid w:val="008B60E4"/>
    <w:rsid w:val="008B641C"/>
    <w:rsid w:val="008C1989"/>
    <w:rsid w:val="008C5721"/>
    <w:rsid w:val="008D0A91"/>
    <w:rsid w:val="008D24F4"/>
    <w:rsid w:val="008D347A"/>
    <w:rsid w:val="008D34EB"/>
    <w:rsid w:val="008E086D"/>
    <w:rsid w:val="008E1DDD"/>
    <w:rsid w:val="008E3635"/>
    <w:rsid w:val="008E63CC"/>
    <w:rsid w:val="008E7705"/>
    <w:rsid w:val="008E7EB1"/>
    <w:rsid w:val="008F2D32"/>
    <w:rsid w:val="008F3E87"/>
    <w:rsid w:val="008F4606"/>
    <w:rsid w:val="008F7C68"/>
    <w:rsid w:val="00904631"/>
    <w:rsid w:val="0090578B"/>
    <w:rsid w:val="00905C76"/>
    <w:rsid w:val="0091028D"/>
    <w:rsid w:val="00910328"/>
    <w:rsid w:val="0092109C"/>
    <w:rsid w:val="00923112"/>
    <w:rsid w:val="009237E9"/>
    <w:rsid w:val="00924D03"/>
    <w:rsid w:val="00926FE7"/>
    <w:rsid w:val="00927163"/>
    <w:rsid w:val="00930793"/>
    <w:rsid w:val="0093330E"/>
    <w:rsid w:val="009340C9"/>
    <w:rsid w:val="00940059"/>
    <w:rsid w:val="009407A7"/>
    <w:rsid w:val="00942916"/>
    <w:rsid w:val="0095103F"/>
    <w:rsid w:val="00952403"/>
    <w:rsid w:val="00952B0D"/>
    <w:rsid w:val="009536CE"/>
    <w:rsid w:val="0095513F"/>
    <w:rsid w:val="00956513"/>
    <w:rsid w:val="00956EA2"/>
    <w:rsid w:val="00963243"/>
    <w:rsid w:val="009669EA"/>
    <w:rsid w:val="0096733E"/>
    <w:rsid w:val="00967D7D"/>
    <w:rsid w:val="0097145C"/>
    <w:rsid w:val="00974140"/>
    <w:rsid w:val="00974EEC"/>
    <w:rsid w:val="0097512B"/>
    <w:rsid w:val="009755FC"/>
    <w:rsid w:val="00982EEA"/>
    <w:rsid w:val="00983C8F"/>
    <w:rsid w:val="00984A06"/>
    <w:rsid w:val="00986901"/>
    <w:rsid w:val="00990437"/>
    <w:rsid w:val="0099047E"/>
    <w:rsid w:val="009918E2"/>
    <w:rsid w:val="00994BF1"/>
    <w:rsid w:val="00995042"/>
    <w:rsid w:val="00995D60"/>
    <w:rsid w:val="00995E73"/>
    <w:rsid w:val="00995EE7"/>
    <w:rsid w:val="00997193"/>
    <w:rsid w:val="009A0A89"/>
    <w:rsid w:val="009A427E"/>
    <w:rsid w:val="009A5D2B"/>
    <w:rsid w:val="009A797F"/>
    <w:rsid w:val="009B0834"/>
    <w:rsid w:val="009B0C09"/>
    <w:rsid w:val="009B3113"/>
    <w:rsid w:val="009B4359"/>
    <w:rsid w:val="009B59E5"/>
    <w:rsid w:val="009B7D05"/>
    <w:rsid w:val="009C1887"/>
    <w:rsid w:val="009C2B43"/>
    <w:rsid w:val="009C3B36"/>
    <w:rsid w:val="009C4085"/>
    <w:rsid w:val="009C4534"/>
    <w:rsid w:val="009C62CB"/>
    <w:rsid w:val="009C7648"/>
    <w:rsid w:val="009D1A46"/>
    <w:rsid w:val="009D331F"/>
    <w:rsid w:val="009D340D"/>
    <w:rsid w:val="009D4844"/>
    <w:rsid w:val="009D4A28"/>
    <w:rsid w:val="009D64EE"/>
    <w:rsid w:val="009D6AE2"/>
    <w:rsid w:val="009D7552"/>
    <w:rsid w:val="009E020F"/>
    <w:rsid w:val="009E0F9E"/>
    <w:rsid w:val="009E1CB9"/>
    <w:rsid w:val="009E2797"/>
    <w:rsid w:val="009F0C5B"/>
    <w:rsid w:val="009F1F9E"/>
    <w:rsid w:val="009F2BBD"/>
    <w:rsid w:val="009F5234"/>
    <w:rsid w:val="009F5716"/>
    <w:rsid w:val="00A01459"/>
    <w:rsid w:val="00A03119"/>
    <w:rsid w:val="00A033E0"/>
    <w:rsid w:val="00A03831"/>
    <w:rsid w:val="00A112A9"/>
    <w:rsid w:val="00A133BD"/>
    <w:rsid w:val="00A1454E"/>
    <w:rsid w:val="00A14B17"/>
    <w:rsid w:val="00A172A3"/>
    <w:rsid w:val="00A17F9C"/>
    <w:rsid w:val="00A20406"/>
    <w:rsid w:val="00A21C8A"/>
    <w:rsid w:val="00A23213"/>
    <w:rsid w:val="00A23871"/>
    <w:rsid w:val="00A2421F"/>
    <w:rsid w:val="00A25CF5"/>
    <w:rsid w:val="00A26D19"/>
    <w:rsid w:val="00A30D2A"/>
    <w:rsid w:val="00A32DED"/>
    <w:rsid w:val="00A36085"/>
    <w:rsid w:val="00A42665"/>
    <w:rsid w:val="00A4661E"/>
    <w:rsid w:val="00A47233"/>
    <w:rsid w:val="00A47F59"/>
    <w:rsid w:val="00A501D1"/>
    <w:rsid w:val="00A513E8"/>
    <w:rsid w:val="00A55BFD"/>
    <w:rsid w:val="00A56D07"/>
    <w:rsid w:val="00A63978"/>
    <w:rsid w:val="00A63A64"/>
    <w:rsid w:val="00A6517C"/>
    <w:rsid w:val="00A71192"/>
    <w:rsid w:val="00A73872"/>
    <w:rsid w:val="00A77889"/>
    <w:rsid w:val="00A81341"/>
    <w:rsid w:val="00A91326"/>
    <w:rsid w:val="00A913D5"/>
    <w:rsid w:val="00AA11DA"/>
    <w:rsid w:val="00AA18E5"/>
    <w:rsid w:val="00AA3CD7"/>
    <w:rsid w:val="00AA5620"/>
    <w:rsid w:val="00AA7CCE"/>
    <w:rsid w:val="00AB1534"/>
    <w:rsid w:val="00AB1C92"/>
    <w:rsid w:val="00AB1DA7"/>
    <w:rsid w:val="00AB274D"/>
    <w:rsid w:val="00AB3DCD"/>
    <w:rsid w:val="00AB6113"/>
    <w:rsid w:val="00AB6F2A"/>
    <w:rsid w:val="00AC124D"/>
    <w:rsid w:val="00AC1B3C"/>
    <w:rsid w:val="00AC2B00"/>
    <w:rsid w:val="00AC3342"/>
    <w:rsid w:val="00AC53F4"/>
    <w:rsid w:val="00AC713B"/>
    <w:rsid w:val="00AD0383"/>
    <w:rsid w:val="00AD04E9"/>
    <w:rsid w:val="00AD21DC"/>
    <w:rsid w:val="00AD452C"/>
    <w:rsid w:val="00AD50FB"/>
    <w:rsid w:val="00AD6AE3"/>
    <w:rsid w:val="00AE2D92"/>
    <w:rsid w:val="00AE3C52"/>
    <w:rsid w:val="00AE7C37"/>
    <w:rsid w:val="00AF0CAA"/>
    <w:rsid w:val="00AF4135"/>
    <w:rsid w:val="00B05879"/>
    <w:rsid w:val="00B06B3B"/>
    <w:rsid w:val="00B17CC4"/>
    <w:rsid w:val="00B20AE5"/>
    <w:rsid w:val="00B20BE9"/>
    <w:rsid w:val="00B20DE1"/>
    <w:rsid w:val="00B24E08"/>
    <w:rsid w:val="00B26171"/>
    <w:rsid w:val="00B27473"/>
    <w:rsid w:val="00B27BCD"/>
    <w:rsid w:val="00B31DFB"/>
    <w:rsid w:val="00B33030"/>
    <w:rsid w:val="00B374AC"/>
    <w:rsid w:val="00B40DF1"/>
    <w:rsid w:val="00B41369"/>
    <w:rsid w:val="00B42818"/>
    <w:rsid w:val="00B4311B"/>
    <w:rsid w:val="00B44878"/>
    <w:rsid w:val="00B52B93"/>
    <w:rsid w:val="00B54AC6"/>
    <w:rsid w:val="00B5515D"/>
    <w:rsid w:val="00B568BA"/>
    <w:rsid w:val="00B56FB5"/>
    <w:rsid w:val="00B5764B"/>
    <w:rsid w:val="00B60210"/>
    <w:rsid w:val="00B6789C"/>
    <w:rsid w:val="00B8122C"/>
    <w:rsid w:val="00B8186D"/>
    <w:rsid w:val="00B83D54"/>
    <w:rsid w:val="00B83D69"/>
    <w:rsid w:val="00B843E2"/>
    <w:rsid w:val="00B84E1D"/>
    <w:rsid w:val="00B901CE"/>
    <w:rsid w:val="00B926DB"/>
    <w:rsid w:val="00B95C0F"/>
    <w:rsid w:val="00BA0694"/>
    <w:rsid w:val="00BA141D"/>
    <w:rsid w:val="00BA22D5"/>
    <w:rsid w:val="00BA2889"/>
    <w:rsid w:val="00BA384B"/>
    <w:rsid w:val="00BA4EFB"/>
    <w:rsid w:val="00BA5012"/>
    <w:rsid w:val="00BB179F"/>
    <w:rsid w:val="00BB2B61"/>
    <w:rsid w:val="00BB61CB"/>
    <w:rsid w:val="00BB77E6"/>
    <w:rsid w:val="00BC0816"/>
    <w:rsid w:val="00BC0F82"/>
    <w:rsid w:val="00BC1BA9"/>
    <w:rsid w:val="00BC1FD7"/>
    <w:rsid w:val="00BC2A15"/>
    <w:rsid w:val="00BC39F6"/>
    <w:rsid w:val="00BC472F"/>
    <w:rsid w:val="00BC660D"/>
    <w:rsid w:val="00BC77AA"/>
    <w:rsid w:val="00BC799C"/>
    <w:rsid w:val="00BD09C5"/>
    <w:rsid w:val="00BD0BF6"/>
    <w:rsid w:val="00BD2A06"/>
    <w:rsid w:val="00BD3764"/>
    <w:rsid w:val="00BD3F10"/>
    <w:rsid w:val="00BD4813"/>
    <w:rsid w:val="00BD4FCD"/>
    <w:rsid w:val="00BE2A67"/>
    <w:rsid w:val="00BE31B0"/>
    <w:rsid w:val="00BE3AEE"/>
    <w:rsid w:val="00BE7B7A"/>
    <w:rsid w:val="00BF0931"/>
    <w:rsid w:val="00BF10A1"/>
    <w:rsid w:val="00BF1E1A"/>
    <w:rsid w:val="00BF2130"/>
    <w:rsid w:val="00BF2278"/>
    <w:rsid w:val="00BF563C"/>
    <w:rsid w:val="00BF5C31"/>
    <w:rsid w:val="00C01782"/>
    <w:rsid w:val="00C037D3"/>
    <w:rsid w:val="00C04F35"/>
    <w:rsid w:val="00C111AA"/>
    <w:rsid w:val="00C11362"/>
    <w:rsid w:val="00C12C76"/>
    <w:rsid w:val="00C16655"/>
    <w:rsid w:val="00C20CC6"/>
    <w:rsid w:val="00C2343E"/>
    <w:rsid w:val="00C23BC4"/>
    <w:rsid w:val="00C257AB"/>
    <w:rsid w:val="00C2736D"/>
    <w:rsid w:val="00C30AAD"/>
    <w:rsid w:val="00C30E86"/>
    <w:rsid w:val="00C33BE0"/>
    <w:rsid w:val="00C35548"/>
    <w:rsid w:val="00C40E53"/>
    <w:rsid w:val="00C41CA0"/>
    <w:rsid w:val="00C43B32"/>
    <w:rsid w:val="00C44132"/>
    <w:rsid w:val="00C4491D"/>
    <w:rsid w:val="00C464FE"/>
    <w:rsid w:val="00C47141"/>
    <w:rsid w:val="00C5169F"/>
    <w:rsid w:val="00C51AEA"/>
    <w:rsid w:val="00C54D96"/>
    <w:rsid w:val="00C55BAB"/>
    <w:rsid w:val="00C55CB9"/>
    <w:rsid w:val="00C65E75"/>
    <w:rsid w:val="00C709A8"/>
    <w:rsid w:val="00C7164D"/>
    <w:rsid w:val="00C7420A"/>
    <w:rsid w:val="00C75127"/>
    <w:rsid w:val="00C76532"/>
    <w:rsid w:val="00C770E6"/>
    <w:rsid w:val="00C77DB0"/>
    <w:rsid w:val="00C80EFC"/>
    <w:rsid w:val="00C81614"/>
    <w:rsid w:val="00C83A75"/>
    <w:rsid w:val="00C84ADE"/>
    <w:rsid w:val="00C93952"/>
    <w:rsid w:val="00C9404E"/>
    <w:rsid w:val="00C97DCA"/>
    <w:rsid w:val="00CA090D"/>
    <w:rsid w:val="00CA4167"/>
    <w:rsid w:val="00CA65D6"/>
    <w:rsid w:val="00CA669C"/>
    <w:rsid w:val="00CA7A44"/>
    <w:rsid w:val="00CA7ED5"/>
    <w:rsid w:val="00CB344C"/>
    <w:rsid w:val="00CB3473"/>
    <w:rsid w:val="00CB370C"/>
    <w:rsid w:val="00CC07C6"/>
    <w:rsid w:val="00CC0E2D"/>
    <w:rsid w:val="00CC4E5F"/>
    <w:rsid w:val="00CC5A49"/>
    <w:rsid w:val="00CC6A08"/>
    <w:rsid w:val="00CC706B"/>
    <w:rsid w:val="00CD1ED9"/>
    <w:rsid w:val="00CD25CA"/>
    <w:rsid w:val="00CD477B"/>
    <w:rsid w:val="00CD4AA9"/>
    <w:rsid w:val="00CD581F"/>
    <w:rsid w:val="00CD5CCB"/>
    <w:rsid w:val="00CD7506"/>
    <w:rsid w:val="00CD7C66"/>
    <w:rsid w:val="00CE18B5"/>
    <w:rsid w:val="00CE2559"/>
    <w:rsid w:val="00CE5B73"/>
    <w:rsid w:val="00CE7C06"/>
    <w:rsid w:val="00CF02C6"/>
    <w:rsid w:val="00CF06DA"/>
    <w:rsid w:val="00CF0D5D"/>
    <w:rsid w:val="00CF20B8"/>
    <w:rsid w:val="00CF44E4"/>
    <w:rsid w:val="00D0050D"/>
    <w:rsid w:val="00D01660"/>
    <w:rsid w:val="00D016F6"/>
    <w:rsid w:val="00D04832"/>
    <w:rsid w:val="00D05EAD"/>
    <w:rsid w:val="00D10B6F"/>
    <w:rsid w:val="00D147AD"/>
    <w:rsid w:val="00D14B5E"/>
    <w:rsid w:val="00D20D59"/>
    <w:rsid w:val="00D2125F"/>
    <w:rsid w:val="00D22EF7"/>
    <w:rsid w:val="00D244E2"/>
    <w:rsid w:val="00D25103"/>
    <w:rsid w:val="00D31F22"/>
    <w:rsid w:val="00D35D87"/>
    <w:rsid w:val="00D4069A"/>
    <w:rsid w:val="00D406EB"/>
    <w:rsid w:val="00D454D4"/>
    <w:rsid w:val="00D4737E"/>
    <w:rsid w:val="00D47980"/>
    <w:rsid w:val="00D52500"/>
    <w:rsid w:val="00D53D57"/>
    <w:rsid w:val="00D55046"/>
    <w:rsid w:val="00D57629"/>
    <w:rsid w:val="00D603D0"/>
    <w:rsid w:val="00D661C6"/>
    <w:rsid w:val="00D704FB"/>
    <w:rsid w:val="00D72A1E"/>
    <w:rsid w:val="00D81D51"/>
    <w:rsid w:val="00D9021B"/>
    <w:rsid w:val="00D90EA7"/>
    <w:rsid w:val="00D9411F"/>
    <w:rsid w:val="00D94FF2"/>
    <w:rsid w:val="00D951BB"/>
    <w:rsid w:val="00D960BE"/>
    <w:rsid w:val="00DA1CC5"/>
    <w:rsid w:val="00DA1D3C"/>
    <w:rsid w:val="00DA421D"/>
    <w:rsid w:val="00DB1D22"/>
    <w:rsid w:val="00DB2639"/>
    <w:rsid w:val="00DB36FA"/>
    <w:rsid w:val="00DB433C"/>
    <w:rsid w:val="00DB4ECC"/>
    <w:rsid w:val="00DB5931"/>
    <w:rsid w:val="00DB5BED"/>
    <w:rsid w:val="00DB5EC9"/>
    <w:rsid w:val="00DB6672"/>
    <w:rsid w:val="00DB677C"/>
    <w:rsid w:val="00DB7A0B"/>
    <w:rsid w:val="00DC0558"/>
    <w:rsid w:val="00DC09AF"/>
    <w:rsid w:val="00DC0E42"/>
    <w:rsid w:val="00DC2F51"/>
    <w:rsid w:val="00DC3F8C"/>
    <w:rsid w:val="00DC4A2D"/>
    <w:rsid w:val="00DC5B48"/>
    <w:rsid w:val="00DC7696"/>
    <w:rsid w:val="00DD099E"/>
    <w:rsid w:val="00DD133E"/>
    <w:rsid w:val="00DD2C73"/>
    <w:rsid w:val="00DD2F8F"/>
    <w:rsid w:val="00DD3832"/>
    <w:rsid w:val="00DD3A01"/>
    <w:rsid w:val="00DD5240"/>
    <w:rsid w:val="00DD5F20"/>
    <w:rsid w:val="00DE04EA"/>
    <w:rsid w:val="00DE3419"/>
    <w:rsid w:val="00DF15E0"/>
    <w:rsid w:val="00DF21C0"/>
    <w:rsid w:val="00DF43E6"/>
    <w:rsid w:val="00DF4E44"/>
    <w:rsid w:val="00E011B8"/>
    <w:rsid w:val="00E01E0F"/>
    <w:rsid w:val="00E02B06"/>
    <w:rsid w:val="00E02F4B"/>
    <w:rsid w:val="00E04EA7"/>
    <w:rsid w:val="00E11C4C"/>
    <w:rsid w:val="00E12269"/>
    <w:rsid w:val="00E163F1"/>
    <w:rsid w:val="00E16547"/>
    <w:rsid w:val="00E179E4"/>
    <w:rsid w:val="00E21AC8"/>
    <w:rsid w:val="00E2369A"/>
    <w:rsid w:val="00E23F8D"/>
    <w:rsid w:val="00E2446D"/>
    <w:rsid w:val="00E252CB"/>
    <w:rsid w:val="00E2544B"/>
    <w:rsid w:val="00E2569D"/>
    <w:rsid w:val="00E25A13"/>
    <w:rsid w:val="00E3084D"/>
    <w:rsid w:val="00E31C16"/>
    <w:rsid w:val="00E32F83"/>
    <w:rsid w:val="00E34E2F"/>
    <w:rsid w:val="00E36543"/>
    <w:rsid w:val="00E41B5A"/>
    <w:rsid w:val="00E44FC8"/>
    <w:rsid w:val="00E45193"/>
    <w:rsid w:val="00E47925"/>
    <w:rsid w:val="00E51797"/>
    <w:rsid w:val="00E572DF"/>
    <w:rsid w:val="00E6001D"/>
    <w:rsid w:val="00E629DF"/>
    <w:rsid w:val="00E642F8"/>
    <w:rsid w:val="00E64476"/>
    <w:rsid w:val="00E64C1E"/>
    <w:rsid w:val="00E669D6"/>
    <w:rsid w:val="00E66E1B"/>
    <w:rsid w:val="00E710CB"/>
    <w:rsid w:val="00E72F78"/>
    <w:rsid w:val="00E7526B"/>
    <w:rsid w:val="00E82A09"/>
    <w:rsid w:val="00E838A6"/>
    <w:rsid w:val="00E83A21"/>
    <w:rsid w:val="00E8476A"/>
    <w:rsid w:val="00E85FCA"/>
    <w:rsid w:val="00E86C66"/>
    <w:rsid w:val="00E86CFC"/>
    <w:rsid w:val="00E87096"/>
    <w:rsid w:val="00E87C38"/>
    <w:rsid w:val="00E9342B"/>
    <w:rsid w:val="00E95631"/>
    <w:rsid w:val="00EA23B6"/>
    <w:rsid w:val="00EA294F"/>
    <w:rsid w:val="00EA2E63"/>
    <w:rsid w:val="00EA39B8"/>
    <w:rsid w:val="00EA3D95"/>
    <w:rsid w:val="00EA40E0"/>
    <w:rsid w:val="00EA45E4"/>
    <w:rsid w:val="00EA4872"/>
    <w:rsid w:val="00EA66FF"/>
    <w:rsid w:val="00EA69EE"/>
    <w:rsid w:val="00EA6D3C"/>
    <w:rsid w:val="00EA7A1C"/>
    <w:rsid w:val="00EA7D62"/>
    <w:rsid w:val="00EB2814"/>
    <w:rsid w:val="00EB35B9"/>
    <w:rsid w:val="00EB526A"/>
    <w:rsid w:val="00EB55CC"/>
    <w:rsid w:val="00EB7D4A"/>
    <w:rsid w:val="00EC3E58"/>
    <w:rsid w:val="00EC6B20"/>
    <w:rsid w:val="00EC72BC"/>
    <w:rsid w:val="00ED5ABA"/>
    <w:rsid w:val="00EE0E7A"/>
    <w:rsid w:val="00EE1D9C"/>
    <w:rsid w:val="00EE394C"/>
    <w:rsid w:val="00EE7B5E"/>
    <w:rsid w:val="00EF19C4"/>
    <w:rsid w:val="00EF6BC5"/>
    <w:rsid w:val="00EF6D16"/>
    <w:rsid w:val="00EF75B1"/>
    <w:rsid w:val="00F03E81"/>
    <w:rsid w:val="00F03F78"/>
    <w:rsid w:val="00F0436F"/>
    <w:rsid w:val="00F058D8"/>
    <w:rsid w:val="00F067FA"/>
    <w:rsid w:val="00F1080D"/>
    <w:rsid w:val="00F13F60"/>
    <w:rsid w:val="00F153F9"/>
    <w:rsid w:val="00F20153"/>
    <w:rsid w:val="00F2160E"/>
    <w:rsid w:val="00F22264"/>
    <w:rsid w:val="00F250B1"/>
    <w:rsid w:val="00F269AA"/>
    <w:rsid w:val="00F30A3C"/>
    <w:rsid w:val="00F33B99"/>
    <w:rsid w:val="00F416AE"/>
    <w:rsid w:val="00F42E52"/>
    <w:rsid w:val="00F43C24"/>
    <w:rsid w:val="00F43E61"/>
    <w:rsid w:val="00F44652"/>
    <w:rsid w:val="00F4477F"/>
    <w:rsid w:val="00F44CDF"/>
    <w:rsid w:val="00F45824"/>
    <w:rsid w:val="00F46831"/>
    <w:rsid w:val="00F51259"/>
    <w:rsid w:val="00F51DE8"/>
    <w:rsid w:val="00F52BB4"/>
    <w:rsid w:val="00F52C59"/>
    <w:rsid w:val="00F554AE"/>
    <w:rsid w:val="00F567F9"/>
    <w:rsid w:val="00F609D6"/>
    <w:rsid w:val="00F62095"/>
    <w:rsid w:val="00F655B0"/>
    <w:rsid w:val="00F65E85"/>
    <w:rsid w:val="00F70DDB"/>
    <w:rsid w:val="00F71472"/>
    <w:rsid w:val="00F74A20"/>
    <w:rsid w:val="00F7537F"/>
    <w:rsid w:val="00F8041A"/>
    <w:rsid w:val="00F80734"/>
    <w:rsid w:val="00F82B54"/>
    <w:rsid w:val="00F83071"/>
    <w:rsid w:val="00F84B17"/>
    <w:rsid w:val="00F84BBF"/>
    <w:rsid w:val="00F8618A"/>
    <w:rsid w:val="00F91AED"/>
    <w:rsid w:val="00F93DA5"/>
    <w:rsid w:val="00FA1333"/>
    <w:rsid w:val="00FA13DA"/>
    <w:rsid w:val="00FA1473"/>
    <w:rsid w:val="00FB3CA0"/>
    <w:rsid w:val="00FB4460"/>
    <w:rsid w:val="00FB4816"/>
    <w:rsid w:val="00FB4AC9"/>
    <w:rsid w:val="00FB645D"/>
    <w:rsid w:val="00FB705A"/>
    <w:rsid w:val="00FC229E"/>
    <w:rsid w:val="00FC4261"/>
    <w:rsid w:val="00FC5666"/>
    <w:rsid w:val="00FC65BF"/>
    <w:rsid w:val="00FC6B7C"/>
    <w:rsid w:val="00FC6D3D"/>
    <w:rsid w:val="00FD0769"/>
    <w:rsid w:val="00FD1E03"/>
    <w:rsid w:val="00FD26A4"/>
    <w:rsid w:val="00FD2E02"/>
    <w:rsid w:val="00FD58AF"/>
    <w:rsid w:val="00FD6F08"/>
    <w:rsid w:val="00FE3307"/>
    <w:rsid w:val="00FE4418"/>
    <w:rsid w:val="00FE4C5B"/>
    <w:rsid w:val="00FE6688"/>
    <w:rsid w:val="00FE7E5A"/>
    <w:rsid w:val="00FF0540"/>
    <w:rsid w:val="00FF0773"/>
    <w:rsid w:val="00FF17FD"/>
    <w:rsid w:val="00FF3091"/>
    <w:rsid w:val="00FF5A1D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3B3BFF"/>
  <w15:docId w15:val="{EBC33D88-B051-4F03-8B60-F4C75B8A0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iPriority="0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A99"/>
    <w:pPr>
      <w:widowControl w:val="0"/>
    </w:pPr>
    <w:rPr>
      <w:rFonts w:ascii="Book Antiqua" w:hAnsi="Book Antiqua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F0A99"/>
    <w:pPr>
      <w:keepNext/>
      <w:tabs>
        <w:tab w:val="left" w:pos="720"/>
        <w:tab w:val="left" w:pos="10188"/>
      </w:tabs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F0A99"/>
    <w:pPr>
      <w:keepNext/>
      <w:numPr>
        <w:numId w:val="6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pct12" w:color="auto" w:fill="FFFFFF"/>
      <w:tabs>
        <w:tab w:val="clear" w:pos="2430"/>
        <w:tab w:val="num" w:pos="720"/>
      </w:tabs>
      <w:spacing w:before="240" w:after="60"/>
      <w:ind w:left="72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F0A99"/>
    <w:pPr>
      <w:keepNext/>
      <w:spacing w:before="240" w:after="60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1F0A99"/>
    <w:pPr>
      <w:keepNext/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1F0A99"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uiPriority w:val="99"/>
    <w:qFormat/>
    <w:rsid w:val="001F0A99"/>
    <w:pPr>
      <w:keepNext/>
      <w:outlineLvl w:val="5"/>
    </w:pPr>
    <w:rPr>
      <w:rFonts w:ascii="Footlight MT Light" w:hAnsi="Footlight MT Light"/>
      <w:b/>
      <w:i/>
      <w:sz w:val="28"/>
    </w:rPr>
  </w:style>
  <w:style w:type="paragraph" w:styleId="Heading7">
    <w:name w:val="heading 7"/>
    <w:basedOn w:val="Normal"/>
    <w:next w:val="Normal"/>
    <w:link w:val="Heading7Char"/>
    <w:uiPriority w:val="99"/>
    <w:qFormat/>
    <w:rsid w:val="001F0A99"/>
    <w:pPr>
      <w:keepNext/>
      <w:numPr>
        <w:numId w:val="1"/>
      </w:numPr>
      <w:spacing w:before="40" w:after="4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1F0A99"/>
    <w:pPr>
      <w:keepNext/>
      <w:outlineLvl w:val="7"/>
    </w:pPr>
    <w:rPr>
      <w:u w:val="singl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1F0A99"/>
    <w:pPr>
      <w:keepNext/>
      <w:outlineLvl w:val="8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967D7D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967D7D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967D7D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967D7D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967D7D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967D7D"/>
    <w:rPr>
      <w:rFonts w:ascii="Calibri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967D7D"/>
    <w:rPr>
      <w:rFonts w:ascii="Calibri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967D7D"/>
    <w:rPr>
      <w:rFonts w:ascii="Calibri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967D7D"/>
    <w:rPr>
      <w:rFonts w:ascii="Cambria" w:hAnsi="Cambria" w:cs="Times New Roman"/>
    </w:rPr>
  </w:style>
  <w:style w:type="paragraph" w:styleId="MacroText">
    <w:name w:val="macro"/>
    <w:link w:val="MacroTextChar"/>
    <w:uiPriority w:val="99"/>
    <w:semiHidden/>
    <w:rsid w:val="001F0A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locked/>
    <w:rsid w:val="00967D7D"/>
    <w:rPr>
      <w:rFonts w:ascii="Arial" w:hAnsi="Arial" w:cs="Times New Roman"/>
      <w:lang w:val="en-US" w:eastAsia="en-US" w:bidi="ar-SA"/>
    </w:rPr>
  </w:style>
  <w:style w:type="paragraph" w:styleId="Header">
    <w:name w:val="header"/>
    <w:basedOn w:val="Normal"/>
    <w:link w:val="HeaderChar"/>
    <w:uiPriority w:val="99"/>
    <w:rsid w:val="001F0A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C0E2D"/>
    <w:rPr>
      <w:rFonts w:ascii="Book Antiqua" w:hAnsi="Book Antiqua" w:cs="Times New Roman"/>
      <w:sz w:val="22"/>
    </w:rPr>
  </w:style>
  <w:style w:type="paragraph" w:styleId="Footer">
    <w:name w:val="footer"/>
    <w:basedOn w:val="Normal"/>
    <w:link w:val="FooterChar"/>
    <w:uiPriority w:val="99"/>
    <w:rsid w:val="001F0A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967D7D"/>
    <w:rPr>
      <w:rFonts w:ascii="Book Antiqua" w:hAnsi="Book Antiqua" w:cs="Times New Roman"/>
      <w:sz w:val="20"/>
      <w:szCs w:val="20"/>
    </w:rPr>
  </w:style>
  <w:style w:type="character" w:styleId="PageNumber">
    <w:name w:val="page number"/>
    <w:basedOn w:val="DefaultParagraphFont"/>
    <w:uiPriority w:val="99"/>
    <w:rsid w:val="001F0A99"/>
    <w:rPr>
      <w:rFonts w:cs="Times New Roman"/>
    </w:rPr>
  </w:style>
  <w:style w:type="paragraph" w:styleId="Caption">
    <w:name w:val="caption"/>
    <w:basedOn w:val="Normal"/>
    <w:next w:val="Normal"/>
    <w:uiPriority w:val="99"/>
    <w:qFormat/>
    <w:rsid w:val="001F0A99"/>
    <w:pPr>
      <w:spacing w:before="120" w:after="120"/>
    </w:pPr>
    <w:rPr>
      <w:b/>
    </w:rPr>
  </w:style>
  <w:style w:type="paragraph" w:styleId="BodyTextIndent">
    <w:name w:val="Body Text Indent"/>
    <w:basedOn w:val="Normal"/>
    <w:link w:val="BodyTextIndentChar"/>
    <w:uiPriority w:val="99"/>
    <w:rsid w:val="001F0A99"/>
    <w:pPr>
      <w:ind w:left="72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967D7D"/>
    <w:rPr>
      <w:rFonts w:ascii="Book Antiqua" w:hAnsi="Book Antiqua" w:cs="Times New Roman"/>
      <w:sz w:val="20"/>
      <w:szCs w:val="20"/>
    </w:rPr>
  </w:style>
  <w:style w:type="paragraph" w:styleId="Title">
    <w:name w:val="Title"/>
    <w:basedOn w:val="Normal"/>
    <w:link w:val="TitleChar"/>
    <w:uiPriority w:val="99"/>
    <w:qFormat/>
    <w:rsid w:val="001F0A99"/>
    <w:pPr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uiPriority w:val="99"/>
    <w:locked/>
    <w:rsid w:val="00967D7D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Bullet1">
    <w:name w:val="Bullet1"/>
    <w:basedOn w:val="Normal"/>
    <w:uiPriority w:val="99"/>
    <w:rsid w:val="001F0A99"/>
    <w:pPr>
      <w:widowControl/>
      <w:spacing w:after="720"/>
      <w:ind w:left="864" w:hanging="432"/>
      <w:jc w:val="both"/>
    </w:pPr>
    <w:rPr>
      <w:rFonts w:ascii="Arial" w:hAnsi="Arial"/>
    </w:rPr>
  </w:style>
  <w:style w:type="paragraph" w:customStyle="1" w:styleId="Bullet2">
    <w:name w:val="Bullet2"/>
    <w:basedOn w:val="Bullet1"/>
    <w:uiPriority w:val="99"/>
    <w:rsid w:val="001F0A99"/>
    <w:pPr>
      <w:ind w:left="1296"/>
    </w:pPr>
  </w:style>
  <w:style w:type="paragraph" w:customStyle="1" w:styleId="Heading10">
    <w:name w:val="Heading1"/>
    <w:basedOn w:val="Normal"/>
    <w:uiPriority w:val="99"/>
    <w:rsid w:val="001F0A99"/>
    <w:pPr>
      <w:widowControl/>
      <w:spacing w:after="360"/>
      <w:ind w:left="432" w:hanging="432"/>
      <w:jc w:val="both"/>
    </w:pPr>
    <w:rPr>
      <w:rFonts w:ascii="Arial" w:hAnsi="Arial"/>
      <w:b/>
      <w:sz w:val="24"/>
    </w:rPr>
  </w:style>
  <w:style w:type="character" w:styleId="Hyperlink">
    <w:name w:val="Hyperlink"/>
    <w:basedOn w:val="DefaultParagraphFont"/>
    <w:uiPriority w:val="99"/>
    <w:rsid w:val="001F0A99"/>
    <w:rPr>
      <w:rFonts w:cs="Times New Roman"/>
      <w:color w:val="0000FF"/>
      <w:u w:val="single"/>
    </w:rPr>
  </w:style>
  <w:style w:type="paragraph" w:customStyle="1" w:styleId="steps">
    <w:name w:val="steps"/>
    <w:basedOn w:val="Normal"/>
    <w:uiPriority w:val="99"/>
    <w:rsid w:val="001F0A99"/>
    <w:pPr>
      <w:numPr>
        <w:numId w:val="4"/>
      </w:numPr>
      <w:tabs>
        <w:tab w:val="left" w:pos="7920"/>
      </w:tabs>
      <w:spacing w:before="40" w:after="40"/>
    </w:pPr>
  </w:style>
  <w:style w:type="paragraph" w:customStyle="1" w:styleId="Assumptions">
    <w:name w:val="Assumptions"/>
    <w:basedOn w:val="Normal"/>
    <w:uiPriority w:val="99"/>
    <w:rsid w:val="001F0A99"/>
    <w:pPr>
      <w:numPr>
        <w:numId w:val="2"/>
      </w:numPr>
      <w:tabs>
        <w:tab w:val="left" w:pos="7920"/>
      </w:tabs>
      <w:spacing w:before="40" w:after="40"/>
    </w:pPr>
  </w:style>
  <w:style w:type="paragraph" w:customStyle="1" w:styleId="star">
    <w:name w:val="star"/>
    <w:basedOn w:val="Assumptions"/>
    <w:uiPriority w:val="99"/>
    <w:rsid w:val="001F0A99"/>
    <w:pPr>
      <w:numPr>
        <w:numId w:val="3"/>
      </w:numPr>
      <w:tabs>
        <w:tab w:val="clear" w:pos="360"/>
        <w:tab w:val="clear" w:pos="7920"/>
      </w:tabs>
      <w:ind w:left="720"/>
    </w:pPr>
  </w:style>
  <w:style w:type="paragraph" w:styleId="TOC1">
    <w:name w:val="toc 1"/>
    <w:basedOn w:val="Normal"/>
    <w:next w:val="Normal"/>
    <w:autoRedefine/>
    <w:uiPriority w:val="39"/>
    <w:rsid w:val="001F0A99"/>
    <w:pPr>
      <w:spacing w:before="120" w:after="120"/>
    </w:pPr>
    <w:rPr>
      <w:rFonts w:ascii="Times New Roman" w:hAnsi="Times New Roman"/>
      <w:b/>
      <w:caps/>
      <w:sz w:val="20"/>
    </w:rPr>
  </w:style>
  <w:style w:type="paragraph" w:styleId="TOC2">
    <w:name w:val="toc 2"/>
    <w:basedOn w:val="Normal"/>
    <w:next w:val="Normal"/>
    <w:autoRedefine/>
    <w:uiPriority w:val="39"/>
    <w:rsid w:val="006F2662"/>
    <w:pPr>
      <w:tabs>
        <w:tab w:val="left" w:pos="1440"/>
        <w:tab w:val="right" w:leader="dot" w:pos="10070"/>
      </w:tabs>
      <w:ind w:left="216"/>
      <w:outlineLvl w:val="3"/>
    </w:pPr>
    <w:rPr>
      <w:rFonts w:ascii="Times New Roman" w:hAnsi="Times New Roman"/>
      <w:smallCaps/>
      <w:sz w:val="20"/>
    </w:rPr>
  </w:style>
  <w:style w:type="paragraph" w:styleId="TOC3">
    <w:name w:val="toc 3"/>
    <w:basedOn w:val="Normal"/>
    <w:next w:val="Normal"/>
    <w:autoRedefine/>
    <w:uiPriority w:val="39"/>
    <w:rsid w:val="00923112"/>
    <w:pPr>
      <w:tabs>
        <w:tab w:val="right" w:leader="dot" w:pos="10070"/>
      </w:tabs>
      <w:ind w:left="2160"/>
    </w:pPr>
    <w:rPr>
      <w:rFonts w:ascii="Times New Roman" w:hAnsi="Times New Roman"/>
      <w:i/>
      <w:sz w:val="20"/>
    </w:rPr>
  </w:style>
  <w:style w:type="paragraph" w:styleId="TOC4">
    <w:name w:val="toc 4"/>
    <w:basedOn w:val="Normal"/>
    <w:next w:val="Normal"/>
    <w:autoRedefine/>
    <w:uiPriority w:val="99"/>
    <w:semiHidden/>
    <w:rsid w:val="001F0A99"/>
    <w:pPr>
      <w:ind w:left="660"/>
    </w:pPr>
    <w:rPr>
      <w:rFonts w:ascii="Times New Roman" w:hAnsi="Times New Roman"/>
      <w:sz w:val="18"/>
    </w:rPr>
  </w:style>
  <w:style w:type="paragraph" w:styleId="TOC5">
    <w:name w:val="toc 5"/>
    <w:basedOn w:val="Normal"/>
    <w:next w:val="Normal"/>
    <w:autoRedefine/>
    <w:uiPriority w:val="99"/>
    <w:semiHidden/>
    <w:rsid w:val="001F0A99"/>
    <w:pPr>
      <w:ind w:left="880"/>
    </w:pPr>
    <w:rPr>
      <w:rFonts w:ascii="Times New Roman" w:hAnsi="Times New Roman"/>
      <w:sz w:val="18"/>
    </w:rPr>
  </w:style>
  <w:style w:type="paragraph" w:styleId="TOC6">
    <w:name w:val="toc 6"/>
    <w:basedOn w:val="Normal"/>
    <w:next w:val="Normal"/>
    <w:autoRedefine/>
    <w:uiPriority w:val="99"/>
    <w:semiHidden/>
    <w:rsid w:val="001F0A99"/>
    <w:pPr>
      <w:ind w:left="1100"/>
    </w:pPr>
    <w:rPr>
      <w:rFonts w:ascii="Times New Roman" w:hAnsi="Times New Roman"/>
      <w:sz w:val="18"/>
    </w:rPr>
  </w:style>
  <w:style w:type="paragraph" w:styleId="TOC7">
    <w:name w:val="toc 7"/>
    <w:basedOn w:val="Normal"/>
    <w:next w:val="Normal"/>
    <w:autoRedefine/>
    <w:uiPriority w:val="99"/>
    <w:semiHidden/>
    <w:rsid w:val="001F0A99"/>
    <w:pPr>
      <w:ind w:left="1320"/>
    </w:pPr>
    <w:rPr>
      <w:rFonts w:ascii="Times New Roman" w:hAnsi="Times New Roman"/>
      <w:sz w:val="18"/>
    </w:rPr>
  </w:style>
  <w:style w:type="paragraph" w:styleId="TOC8">
    <w:name w:val="toc 8"/>
    <w:basedOn w:val="Normal"/>
    <w:next w:val="Normal"/>
    <w:autoRedefine/>
    <w:uiPriority w:val="99"/>
    <w:semiHidden/>
    <w:rsid w:val="001F0A99"/>
    <w:pPr>
      <w:ind w:left="1540"/>
    </w:pPr>
    <w:rPr>
      <w:rFonts w:ascii="Times New Roman" w:hAnsi="Times New Roman"/>
      <w:sz w:val="18"/>
    </w:rPr>
  </w:style>
  <w:style w:type="paragraph" w:styleId="TOC9">
    <w:name w:val="toc 9"/>
    <w:basedOn w:val="Normal"/>
    <w:next w:val="Normal"/>
    <w:autoRedefine/>
    <w:uiPriority w:val="99"/>
    <w:semiHidden/>
    <w:rsid w:val="001F0A99"/>
    <w:pPr>
      <w:ind w:left="1760"/>
    </w:pPr>
    <w:rPr>
      <w:rFonts w:ascii="Times New Roman" w:hAnsi="Times New Roman"/>
      <w:sz w:val="18"/>
    </w:rPr>
  </w:style>
  <w:style w:type="paragraph" w:customStyle="1" w:styleId="bt">
    <w:name w:val="bt"/>
    <w:basedOn w:val="steps"/>
    <w:uiPriority w:val="99"/>
    <w:rsid w:val="001F0A99"/>
    <w:pPr>
      <w:numPr>
        <w:numId w:val="5"/>
      </w:numPr>
      <w:spacing w:before="100" w:after="60"/>
    </w:pPr>
  </w:style>
  <w:style w:type="paragraph" w:styleId="FootnoteText">
    <w:name w:val="footnote text"/>
    <w:basedOn w:val="Normal"/>
    <w:link w:val="FootnoteTextChar"/>
    <w:uiPriority w:val="99"/>
    <w:semiHidden/>
    <w:rsid w:val="001F0A99"/>
    <w:pPr>
      <w:widowControl/>
    </w:pPr>
    <w:rPr>
      <w:rFonts w:ascii="Times New Roman" w:hAnsi="Times New Roman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967D7D"/>
    <w:rPr>
      <w:rFonts w:ascii="Book Antiqua" w:hAnsi="Book Antiqua" w:cs="Times New Roman"/>
      <w:sz w:val="20"/>
      <w:szCs w:val="20"/>
    </w:rPr>
  </w:style>
  <w:style w:type="table" w:styleId="TableGrid">
    <w:name w:val="Table Grid"/>
    <w:basedOn w:val="TableNormal"/>
    <w:rsid w:val="00B901CE"/>
    <w:pPr>
      <w:widowControl w:val="0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uiPriority w:val="99"/>
    <w:rsid w:val="00BF563C"/>
    <w:pPr>
      <w:keepNext/>
      <w:keepLines/>
      <w:suppressLineNumbers/>
      <w:suppressAutoHyphens/>
      <w:spacing w:before="60" w:after="60"/>
    </w:pPr>
    <w:rPr>
      <w:rFonts w:ascii="Arial" w:hAnsi="Arial"/>
      <w:b/>
    </w:rPr>
  </w:style>
  <w:style w:type="paragraph" w:customStyle="1" w:styleId="TableText">
    <w:name w:val="Table Text"/>
    <w:basedOn w:val="BodyText"/>
    <w:uiPriority w:val="99"/>
    <w:rsid w:val="00BF563C"/>
    <w:pPr>
      <w:keepLines/>
      <w:widowControl/>
      <w:spacing w:before="40" w:after="40"/>
    </w:pPr>
    <w:rPr>
      <w:rFonts w:ascii="Arial" w:hAnsi="Arial"/>
      <w:sz w:val="18"/>
    </w:rPr>
  </w:style>
  <w:style w:type="paragraph" w:styleId="BodyText">
    <w:name w:val="Body Text"/>
    <w:basedOn w:val="Normal"/>
    <w:link w:val="BodyTextChar"/>
    <w:uiPriority w:val="99"/>
    <w:rsid w:val="00BF563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967D7D"/>
    <w:rPr>
      <w:rFonts w:ascii="Book Antiqua" w:hAnsi="Book Antiqua" w:cs="Times New Roman"/>
      <w:sz w:val="20"/>
      <w:szCs w:val="20"/>
    </w:rPr>
  </w:style>
  <w:style w:type="paragraph" w:customStyle="1" w:styleId="Text-12">
    <w:name w:val="Text-12"/>
    <w:basedOn w:val="Normal"/>
    <w:uiPriority w:val="99"/>
    <w:rsid w:val="00AB6113"/>
    <w:pPr>
      <w:widowControl/>
    </w:pPr>
    <w:rPr>
      <w:rFonts w:ascii="Arial" w:hAnsi="Arial"/>
      <w:sz w:val="20"/>
    </w:rPr>
  </w:style>
  <w:style w:type="paragraph" w:customStyle="1" w:styleId="List-number">
    <w:name w:val="List-number"/>
    <w:basedOn w:val="Normal"/>
    <w:uiPriority w:val="99"/>
    <w:rsid w:val="00AB6113"/>
    <w:pPr>
      <w:widowControl/>
      <w:numPr>
        <w:numId w:val="7"/>
      </w:numPr>
      <w:spacing w:before="120"/>
    </w:pPr>
    <w:rPr>
      <w:rFonts w:ascii="Arial" w:hAnsi="Arial"/>
      <w:sz w:val="20"/>
    </w:rPr>
  </w:style>
  <w:style w:type="paragraph" w:customStyle="1" w:styleId="Text-10">
    <w:name w:val="Text-10"/>
    <w:basedOn w:val="Normal"/>
    <w:uiPriority w:val="99"/>
    <w:rsid w:val="00AB6113"/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rsid w:val="00CF06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CF06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B4AC9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rsid w:val="00EF19C4"/>
    <w:pPr>
      <w:widowControl/>
    </w:pPr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EF19C4"/>
    <w:rPr>
      <w:rFonts w:ascii="Courier New" w:hAnsi="Courier New" w:cs="Courier New"/>
    </w:rPr>
  </w:style>
  <w:style w:type="paragraph" w:styleId="NoSpacing">
    <w:name w:val="No Spacing"/>
    <w:uiPriority w:val="1"/>
    <w:qFormat/>
    <w:rsid w:val="00995042"/>
    <w:pPr>
      <w:widowControl w:val="0"/>
    </w:pPr>
    <w:rPr>
      <w:rFonts w:ascii="Book Antiqua" w:hAnsi="Book Antiqua"/>
      <w:szCs w:val="20"/>
    </w:rPr>
  </w:style>
  <w:style w:type="table" w:customStyle="1" w:styleId="PlainTable11">
    <w:name w:val="Plain Table 11"/>
    <w:basedOn w:val="TableNormal"/>
    <w:uiPriority w:val="41"/>
    <w:rsid w:val="00640BC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F5AC1"/>
    <w:pPr>
      <w:keepLines/>
      <w:widowControl/>
      <w:tabs>
        <w:tab w:val="clear" w:pos="720"/>
        <w:tab w:val="clear" w:pos="10188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table" w:customStyle="1" w:styleId="GridTable4-Accent11">
    <w:name w:val="Grid Table 4 - Accent 11"/>
    <w:basedOn w:val="TableNormal"/>
    <w:uiPriority w:val="49"/>
    <w:rsid w:val="000F5AC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1">
    <w:name w:val="Grid Table 41"/>
    <w:basedOn w:val="TableNormal"/>
    <w:uiPriority w:val="49"/>
    <w:rsid w:val="000F5AC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ocID">
    <w:name w:val="DocID"/>
    <w:basedOn w:val="Footer"/>
    <w:next w:val="Footer"/>
    <w:link w:val="DocIDChar"/>
    <w:rsid w:val="00F0436F"/>
    <w:pPr>
      <w:tabs>
        <w:tab w:val="clear" w:pos="4320"/>
        <w:tab w:val="clear" w:pos="8640"/>
      </w:tabs>
      <w:jc w:val="right"/>
    </w:pPr>
    <w:rPr>
      <w:rFonts w:ascii="Calibri" w:hAnsi="Calibri"/>
      <w:sz w:val="16"/>
      <w:szCs w:val="28"/>
    </w:rPr>
  </w:style>
  <w:style w:type="character" w:customStyle="1" w:styleId="DocIDChar">
    <w:name w:val="DocID Char"/>
    <w:basedOn w:val="DefaultParagraphFont"/>
    <w:link w:val="DocID"/>
    <w:rsid w:val="00F0436F"/>
    <w:rPr>
      <w:rFonts w:ascii="Calibri" w:hAnsi="Calibri"/>
      <w:sz w:val="16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locked/>
    <w:rsid w:val="00C765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C7653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532"/>
    <w:rPr>
      <w:rFonts w:ascii="Book Antiqua" w:hAnsi="Book Antiqu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C765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532"/>
    <w:rPr>
      <w:rFonts w:ascii="Book Antiqua" w:hAnsi="Book Antiqua"/>
      <w:b/>
      <w:bCs/>
      <w:sz w:val="20"/>
      <w:szCs w:val="20"/>
    </w:rPr>
  </w:style>
  <w:style w:type="paragraph" w:styleId="ListNumber2">
    <w:name w:val="List Number 2"/>
    <w:basedOn w:val="Normal"/>
    <w:autoRedefine/>
    <w:locked/>
    <w:rsid w:val="00C76532"/>
    <w:pPr>
      <w:widowControl/>
      <w:numPr>
        <w:numId w:val="29"/>
      </w:numPr>
      <w:spacing w:before="120" w:after="60" w:line="264" w:lineRule="auto"/>
    </w:pPr>
    <w:rPr>
      <w:rFonts w:asciiTheme="minorHAnsi" w:eastAsia="Arial" w:hAnsiTheme="minorHAnsi" w:cs="Arial"/>
      <w:color w:val="000000"/>
    </w:rPr>
  </w:style>
  <w:style w:type="paragraph" w:styleId="Revision">
    <w:name w:val="Revision"/>
    <w:hidden/>
    <w:uiPriority w:val="99"/>
    <w:semiHidden/>
    <w:rsid w:val="00923112"/>
    <w:rPr>
      <w:rFonts w:ascii="Book Antiqua" w:hAnsi="Book Antiqua"/>
      <w:szCs w:val="20"/>
    </w:rPr>
  </w:style>
  <w:style w:type="paragraph" w:styleId="NormalWeb">
    <w:name w:val="Normal (Web)"/>
    <w:basedOn w:val="Normal"/>
    <w:uiPriority w:val="99"/>
    <w:unhideWhenUsed/>
    <w:locked/>
    <w:rsid w:val="00311BEB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xmsonormal">
    <w:name w:val="x_msonormal"/>
    <w:basedOn w:val="Normal"/>
    <w:rsid w:val="003A5374"/>
    <w:pPr>
      <w:widowControl/>
    </w:pPr>
    <w:rPr>
      <w:rFonts w:ascii="Calibri" w:eastAsiaTheme="minorHAnsi" w:hAnsi="Calibri" w:cs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4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rdjo\Downloads\Functional%20Design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0CE59D89927E4BB6041343A2C7BB92" ma:contentTypeVersion="1" ma:contentTypeDescription="Create a new document." ma:contentTypeScope="" ma:versionID="69da3fefe4a8499be09a89124fd979ed">
  <xsd:schema xmlns:xsd="http://www.w3.org/2001/XMLSchema" xmlns:xs="http://www.w3.org/2001/XMLSchema" xmlns:p="http://schemas.microsoft.com/office/2006/metadata/properties" xmlns:ns2="aa0cd0d6-83b0-479a-b4f4-bd7102f4c4ab" targetNamespace="http://schemas.microsoft.com/office/2006/metadata/properties" ma:root="true" ma:fieldsID="c462ea1ad7cd4a2d580a2711b2c6a44e" ns2:_="">
    <xsd:import namespace="aa0cd0d6-83b0-479a-b4f4-bd7102f4c4ab"/>
    <xsd:element name="properties">
      <xsd:complexType>
        <xsd:sequence>
          <xsd:element name="documentManagement">
            <xsd:complexType>
              <xsd:all>
                <xsd:element ref="ns2:ITGC_x0020_Re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cd0d6-83b0-479a-b4f4-bd7102f4c4ab" elementFormDefault="qualified">
    <xsd:import namespace="http://schemas.microsoft.com/office/2006/documentManagement/types"/>
    <xsd:import namespace="http://schemas.microsoft.com/office/infopath/2007/PartnerControls"/>
    <xsd:element name="ITGC_x0020_Ref" ma:index="8" nillable="true" ma:displayName="ITGC Ref" ma:internalName="ITGC_x0020_Ref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>
  <documentManagement>
    <ITGC_x0020_Ref xmlns="aa0cd0d6-83b0-479a-b4f4-bd7102f4c4ab" xsi:nil="true"/>
  </documentManagement>
</p:properties>
</file>

<file path=customXml/itemProps1.xml><?xml version="1.0" encoding="utf-8"?>
<ds:datastoreItem xmlns:ds="http://schemas.openxmlformats.org/officeDocument/2006/customXml" ds:itemID="{8F48F8A6-EB72-4CDF-86E7-BD89976A35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0cd0d6-83b0-479a-b4f4-bd7102f4c4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B48946-3E53-44CF-BAE9-29F6405C19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EB27BF-1408-4A4E-A421-3139184469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12B53A-B794-471F-B190-8307CC412AC7}">
  <ds:schemaRefs>
    <ds:schemaRef ds:uri="http://schemas.microsoft.com/office/2006/metadata/properties"/>
    <ds:schemaRef ds:uri="aa0cd0d6-83b0-479a-b4f4-bd7102f4c4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Design Document Template.dotx</Template>
  <TotalTime>619</TotalTime>
  <Pages>13</Pages>
  <Words>814</Words>
  <Characters>6415</Characters>
  <Application>Microsoft Office Word</Application>
  <DocSecurity>0</DocSecurity>
  <Lines>534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FDD Template</vt:lpstr>
    </vt:vector>
  </TitlesOfParts>
  <Company>Microsoft</Company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FDD Template</dc:title>
  <dc:subject/>
  <dc:creator>Rohrer, Nichole</dc:creator>
  <cp:keywords/>
  <dc:description/>
  <cp:lastModifiedBy>Ward, Jonathon</cp:lastModifiedBy>
  <cp:revision>36</cp:revision>
  <cp:lastPrinted>2022-05-18T00:41:00Z</cp:lastPrinted>
  <dcterms:created xsi:type="dcterms:W3CDTF">2024-03-13T15:18:00Z</dcterms:created>
  <dcterms:modified xsi:type="dcterms:W3CDTF">2026-02-17T18:04:00Z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0x010100B40CE59D89927E4BB6041343A2C7BB92</vt:lpwstr>
  </property>
  <property fmtid="{D5CDD505-2E9C-101B-9397-08002B2CF9AE}" pid="3" name="ContentType">
    <vt:lpwstr>RICE Template</vt:lpwstr>
  </property>
  <property fmtid="{D5CDD505-2E9C-101B-9397-08002B2CF9AE}" pid="4" name="Status">
    <vt:lpwstr>Linked to Customization Request</vt:lpwstr>
  </property>
  <property fmtid="{D5CDD505-2E9C-101B-9397-08002B2CF9AE}" pid="5" name="WorkflowChangePath">
    <vt:lpwstr>00b27a24-3e23-43cd-aeac-a0df014934bb,2;</vt:lpwstr>
  </property>
  <property fmtid="{D5CDD505-2E9C-101B-9397-08002B2CF9AE}" pid="6" name="CUS_DocIDString">
    <vt:lpwstr>3933933.2</vt:lpwstr>
  </property>
  <property fmtid="{D5CDD505-2E9C-101B-9397-08002B2CF9AE}" pid="7" name="CUS_DocIDChunk0">
    <vt:lpwstr>3933933.2</vt:lpwstr>
  </property>
  <property fmtid="{D5CDD505-2E9C-101B-9397-08002B2CF9AE}" pid="8" name="CUS_DocIDActiveBits">
    <vt:lpwstr>126976</vt:lpwstr>
  </property>
  <property fmtid="{D5CDD505-2E9C-101B-9397-08002B2CF9AE}" pid="9" name="CUS_DocIDLocation">
    <vt:lpwstr>FIRST_PAGE_ONLY</vt:lpwstr>
  </property>
  <property fmtid="{D5CDD505-2E9C-101B-9397-08002B2CF9AE}" pid="10" name="GrammarlyDocumentId">
    <vt:lpwstr>414934fc9b2a3c369d8a34a32b7382b5dd028e235a65254473814646f6e0bc43</vt:lpwstr>
  </property>
</Properties>
</file>